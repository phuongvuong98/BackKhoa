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191364" w:displacedByCustomXml="next"/>
    <w:bookmarkEnd w:id="0" w:displacedByCustomXml="next"/>
    <w:sdt>
      <w:sdtPr>
        <w:rPr>
          <w:rFonts w:cs="Times New Roman"/>
        </w:rPr>
        <w:id w:val="-388415555"/>
        <w:docPartObj>
          <w:docPartGallery w:val="Cover Pages"/>
          <w:docPartUnique/>
        </w:docPartObj>
      </w:sdtPr>
      <w:sdtContent>
        <w:p w14:paraId="5BBB5769" w14:textId="77777777" w:rsidR="00B318C3" w:rsidRDefault="00525E30" w:rsidP="00B318C3">
          <w:pPr>
            <w:pStyle w:val="Logo"/>
            <w:spacing w:before="0" w:after="0"/>
            <w:rPr>
              <w:noProof/>
              <w:sz w:val="32"/>
              <w:szCs w:val="32"/>
            </w:rPr>
          </w:pPr>
          <w:sdt>
            <w:sdtPr>
              <w:rPr>
                <w:noProof/>
                <w:color w:val="0070C0"/>
                <w:sz w:val="32"/>
                <w:szCs w:val="32"/>
              </w:rPr>
              <w:alias w:val="Bấm vào biểu tượng bên phải để thay thế logo"/>
              <w:tag w:val="Bấm vào biểu tượng bên phải để thay thế logo"/>
              <w:id w:val="-2090688503"/>
              <w:picture/>
            </w:sdtPr>
            <w:sdtContent>
              <w:r w:rsidR="00295B15" w:rsidRPr="00295B15">
                <w:rPr>
                  <w:noProof/>
                  <w:color w:val="0070C0"/>
                  <w:sz w:val="32"/>
                  <w:szCs w:val="32"/>
                </w:rPr>
                <w:drawing>
                  <wp:inline distT="0" distB="0" distL="0" distR="0" wp14:anchorId="7A3E6C4D" wp14:editId="47CDAE7F">
                    <wp:extent cx="902970" cy="821690"/>
                    <wp:effectExtent l="0" t="0" r="0" b="0"/>
                    <wp:docPr id="1" name="Hình ảnh 1" descr="Káº¿t quáº£ hÃ¬nh áº£nh cho bÃ¡ch khoa hcm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 descr="Káº¿t quáº£ hÃ¬nh áº£nh cho bÃ¡ch khoa hcm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35155" cy="85097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sdtContent>
          </w:sdt>
          <w:r w:rsidR="00B318C3" w:rsidRPr="00B318C3">
            <w:rPr>
              <w:noProof/>
              <w:color w:val="0070C0"/>
              <w:sz w:val="32"/>
              <w:szCs w:val="32"/>
            </w:rPr>
            <w:t xml:space="preserve"> Trường đại học Bách Khoa – TP.HCM</w:t>
          </w:r>
        </w:p>
        <w:p w14:paraId="3D154AAF" w14:textId="77777777" w:rsidR="005D5A9D" w:rsidRPr="007306EF" w:rsidRDefault="00B318C3" w:rsidP="007306EF">
          <w:pPr>
            <w:pStyle w:val="Logo"/>
            <w:spacing w:before="0" w:after="0"/>
            <w:ind w:left="720" w:firstLine="720"/>
            <w:rPr>
              <w:noProof/>
              <w:sz w:val="32"/>
              <w:szCs w:val="32"/>
            </w:rPr>
          </w:pPr>
          <w:r>
            <w:rPr>
              <w:noProof/>
              <w:color w:val="0070C0"/>
              <w:sz w:val="32"/>
              <w:szCs w:val="32"/>
            </w:rPr>
            <w:t xml:space="preserve"> </w:t>
          </w:r>
          <w:r w:rsidR="00295B15" w:rsidRPr="00295B15">
            <w:rPr>
              <w:noProof/>
              <w:color w:val="0070C0"/>
              <w:sz w:val="32"/>
              <w:szCs w:val="32"/>
            </w:rPr>
            <w:t>Khoa khoa học và kỹ thuật máy tính</w:t>
          </w:r>
          <w:r w:rsidR="00295B15">
            <w:rPr>
              <w:noProof/>
            </w:rPr>
            <w:br/>
          </w:r>
          <w:r>
            <w:rPr>
              <w:noProof/>
            </w:rPr>
            <w:tab/>
          </w:r>
          <w:r>
            <w:rPr>
              <w:noProof/>
            </w:rPr>
            <w:tab/>
          </w:r>
        </w:p>
        <w:p w14:paraId="74DEF8DB" w14:textId="77777777" w:rsidR="00295B15" w:rsidRPr="007306EF" w:rsidRDefault="00295B15">
          <w:pPr>
            <w:rPr>
              <w:rFonts w:cs="Times New Roman"/>
              <w:color w:val="0070C0"/>
              <w:sz w:val="48"/>
              <w:szCs w:val="48"/>
            </w:rPr>
          </w:pPr>
          <w:proofErr w:type="spellStart"/>
          <w:r w:rsidRPr="007306EF">
            <w:rPr>
              <w:rFonts w:cs="Times New Roman"/>
              <w:color w:val="0070C0"/>
              <w:sz w:val="48"/>
              <w:szCs w:val="48"/>
            </w:rPr>
            <w:t>Báo</w:t>
          </w:r>
          <w:proofErr w:type="spellEnd"/>
          <w:r w:rsidRPr="007306EF">
            <w:rPr>
              <w:rFonts w:cs="Times New Roman"/>
              <w:color w:val="0070C0"/>
              <w:sz w:val="48"/>
              <w:szCs w:val="48"/>
            </w:rPr>
            <w:t xml:space="preserve"> </w:t>
          </w:r>
          <w:proofErr w:type="spellStart"/>
          <w:r w:rsidRPr="007306EF">
            <w:rPr>
              <w:rFonts w:cs="Times New Roman"/>
              <w:color w:val="0070C0"/>
              <w:sz w:val="48"/>
              <w:szCs w:val="48"/>
            </w:rPr>
            <w:t>cáo</w:t>
          </w:r>
          <w:proofErr w:type="spellEnd"/>
          <w:r w:rsidRPr="007306EF">
            <w:rPr>
              <w:rFonts w:cs="Times New Roman"/>
              <w:color w:val="0070C0"/>
              <w:sz w:val="48"/>
              <w:szCs w:val="48"/>
            </w:rPr>
            <w:t xml:space="preserve"> </w:t>
          </w:r>
          <w:proofErr w:type="spellStart"/>
          <w:r w:rsidRPr="007306EF">
            <w:rPr>
              <w:rFonts w:cs="Times New Roman"/>
              <w:color w:val="0070C0"/>
              <w:sz w:val="48"/>
              <w:szCs w:val="48"/>
            </w:rPr>
            <w:t>cá</w:t>
          </w:r>
          <w:proofErr w:type="spellEnd"/>
          <w:r w:rsidRPr="007306EF">
            <w:rPr>
              <w:rFonts w:cs="Times New Roman"/>
              <w:color w:val="0070C0"/>
              <w:sz w:val="48"/>
              <w:szCs w:val="48"/>
            </w:rPr>
            <w:t xml:space="preserve"> </w:t>
          </w:r>
          <w:proofErr w:type="spellStart"/>
          <w:r w:rsidRPr="007306EF">
            <w:rPr>
              <w:rFonts w:cs="Times New Roman"/>
              <w:color w:val="0070C0"/>
              <w:sz w:val="48"/>
              <w:szCs w:val="48"/>
            </w:rPr>
            <w:t>nhân</w:t>
          </w:r>
          <w:proofErr w:type="spellEnd"/>
        </w:p>
        <w:p w14:paraId="28FDEF3B" w14:textId="77777777" w:rsidR="00295B15" w:rsidRPr="00EB75B9" w:rsidRDefault="00295B15">
          <w:pPr>
            <w:rPr>
              <w:rFonts w:cs="Times New Roman"/>
              <w:sz w:val="36"/>
              <w:szCs w:val="36"/>
            </w:rPr>
          </w:pPr>
          <w:r w:rsidRPr="00295B15">
            <w:rPr>
              <w:rFonts w:cs="Times New Roman"/>
              <w:noProof/>
              <w:sz w:val="32"/>
              <w:szCs w:val="32"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1497842" wp14:editId="2A977F7A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center</wp:align>
                    </wp:positionV>
                    <wp:extent cx="5402580" cy="1463040"/>
                    <wp:effectExtent l="0" t="0" r="7620" b="11430"/>
                    <wp:wrapTopAndBottom/>
                    <wp:docPr id="2" name="Hộp Văn bản 2" descr="Text box displaying document 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258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="Times New Roman"/>
                                    <w:color w:val="0070C0"/>
                                  </w:rPr>
                                  <w:alias w:val="Tiêu đề"/>
                                  <w:tag w:val=""/>
                                  <w:id w:val="1077169503"/>
                                  <w:placeholder>
                                    <w:docPart w:val="4064ACB5597A45AA9FDFECA0237580B6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2447B3B1" w14:textId="77777777" w:rsidR="00525E30" w:rsidRPr="00295B15" w:rsidRDefault="00525E30" w:rsidP="00E77B93">
                                    <w:pPr>
                                      <w:pStyle w:val="Tiu"/>
                                      <w:rPr>
                                        <w:rFonts w:cs="Times New Roman"/>
                                        <w:color w:val="0070C0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color w:val="0070C0"/>
                                      </w:rPr>
                                      <w:t xml:space="preserve">Web </w:t>
                                    </w:r>
                                    <w:proofErr w:type="spellStart"/>
                                    <w:r>
                                      <w:rPr>
                                        <w:rFonts w:cs="Times New Roman"/>
                                        <w:color w:val="0070C0"/>
                                      </w:rPr>
                                      <w:t>bán</w:t>
                                    </w:r>
                                    <w:proofErr w:type="spellEnd"/>
                                    <w:r>
                                      <w:rPr>
                                        <w:rFonts w:cs="Times New Roman"/>
                                        <w:color w:val="0070C0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="Times New Roman"/>
                                        <w:color w:val="0070C0"/>
                                      </w:rPr>
                                      <w:t>hàng</w:t>
                                    </w:r>
                                    <w:proofErr w:type="spellEnd"/>
                                    <w:r>
                                      <w:rPr>
                                        <w:rFonts w:cs="Times New Roman"/>
                                        <w:color w:val="0070C0"/>
                                      </w:rPr>
                                      <w:t xml:space="preserve"> online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  <w:alias w:val="Tiêu đề phụ"/>
                                  <w:tag w:val=""/>
                                  <w:id w:val="-2143496904"/>
                                  <w:placeholder>
                                    <w:docPart w:val="821D1E9584404CE284EED2AE4AAA8835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6DC54FC2" w14:textId="77777777" w:rsidR="00525E30" w:rsidRPr="008C54DE" w:rsidRDefault="00525E30">
                                    <w:pPr>
                                      <w:pStyle w:val="Tiuphu"/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proofErr w:type="spellStart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Nhóm</w:t>
                                    </w:r>
                                    <w:proofErr w:type="spellEnd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 xml:space="preserve"> 32 – </w:t>
                                    </w:r>
                                    <w:proofErr w:type="spellStart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Thực</w:t>
                                    </w:r>
                                    <w:proofErr w:type="spellEnd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tập</w:t>
                                    </w:r>
                                    <w:proofErr w:type="spellEnd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công</w:t>
                                    </w:r>
                                    <w:proofErr w:type="spellEnd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nghệ</w:t>
                                    </w:r>
                                    <w:proofErr w:type="spellEnd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phần</w:t>
                                    </w:r>
                                    <w:proofErr w:type="spellEnd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mềm</w:t>
                                    </w:r>
                                    <w:proofErr w:type="spellEnd"/>
                                    <w:r w:rsidRPr="008C54DE"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 xml:space="preserve"> – CO3055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497842" id="_x0000_t202" coordsize="21600,21600" o:spt="202" path="m,l,21600r21600,l21600,xe">
                    <v:stroke joinstyle="miter"/>
                    <v:path gradientshapeok="t" o:connecttype="rect"/>
                  </v:shapetype>
                  <v:shape id="Hộp Văn bản 2" o:spid="_x0000_s1026" type="#_x0000_t202" alt="Text box displaying document title and subtitle" style="position:absolute;margin-left:0;margin-top:0;width:425.4pt;height:115.2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cs="Times New Roman"/>
                              <w:color w:val="0070C0"/>
                            </w:rPr>
                            <w:alias w:val="Tiêu đề"/>
                            <w:tag w:val=""/>
                            <w:id w:val="1077169503"/>
                            <w:placeholder>
                              <w:docPart w:val="4064ACB5597A45AA9FDFECA0237580B6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447B3B1" w14:textId="77777777" w:rsidR="00525E30" w:rsidRPr="00295B15" w:rsidRDefault="00525E30" w:rsidP="00E77B93">
                              <w:pPr>
                                <w:pStyle w:val="Tiu"/>
                                <w:rPr>
                                  <w:rFonts w:cs="Times New Roman"/>
                                  <w:color w:val="0070C0"/>
                                </w:rPr>
                              </w:pPr>
                              <w:r>
                                <w:rPr>
                                  <w:rFonts w:cs="Times New Roman"/>
                                  <w:color w:val="0070C0"/>
                                </w:rPr>
                                <w:t xml:space="preserve">Web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color w:val="0070C0"/>
                                </w:rPr>
                                <w:t>bán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color w:val="0070C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color w:val="0070C0"/>
                                </w:rPr>
                                <w:t>hàng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color w:val="0070C0"/>
                                </w:rPr>
                                <w:t xml:space="preserve"> online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cs="Times New Roman"/>
                              <w:sz w:val="36"/>
                              <w:szCs w:val="36"/>
                            </w:rPr>
                            <w:alias w:val="Tiêu đề phụ"/>
                            <w:tag w:val=""/>
                            <w:id w:val="-2143496904"/>
                            <w:placeholder>
                              <w:docPart w:val="821D1E9584404CE284EED2AE4AAA8835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DC54FC2" w14:textId="77777777" w:rsidR="00525E30" w:rsidRPr="008C54DE" w:rsidRDefault="00525E30">
                              <w:pPr>
                                <w:pStyle w:val="Tiuphu"/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proofErr w:type="spellStart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Nhóm</w:t>
                              </w:r>
                              <w:proofErr w:type="spellEnd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 xml:space="preserve"> 32 – </w:t>
                              </w:r>
                              <w:proofErr w:type="spellStart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tập</w:t>
                              </w:r>
                              <w:proofErr w:type="spellEnd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công</w:t>
                              </w:r>
                              <w:proofErr w:type="spellEnd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nghệ</w:t>
                              </w:r>
                              <w:proofErr w:type="spellEnd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phần</w:t>
                              </w:r>
                              <w:proofErr w:type="spellEnd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>mềm</w:t>
                              </w:r>
                              <w:proofErr w:type="spellEnd"/>
                              <w:r w:rsidRPr="008C54DE"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  <w:t xml:space="preserve"> – CO3055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6C7F43">
            <w:rPr>
              <w:rFonts w:cs="Times New Roman"/>
              <w:sz w:val="36"/>
              <w:szCs w:val="36"/>
            </w:rPr>
            <w:t xml:space="preserve">GVHD: </w:t>
          </w:r>
          <w:proofErr w:type="spellStart"/>
          <w:r w:rsidR="006C7F43">
            <w:rPr>
              <w:rFonts w:cs="Times New Roman"/>
              <w:sz w:val="36"/>
              <w:szCs w:val="36"/>
            </w:rPr>
            <w:t>Nguyễn</w:t>
          </w:r>
          <w:proofErr w:type="spellEnd"/>
          <w:r w:rsidR="006C7F43">
            <w:rPr>
              <w:rFonts w:cs="Times New Roman"/>
              <w:sz w:val="36"/>
              <w:szCs w:val="36"/>
            </w:rPr>
            <w:t xml:space="preserve"> </w:t>
          </w:r>
          <w:proofErr w:type="spellStart"/>
          <w:r w:rsidR="006C7F43">
            <w:rPr>
              <w:rFonts w:cs="Times New Roman"/>
              <w:sz w:val="36"/>
              <w:szCs w:val="36"/>
            </w:rPr>
            <w:t>Hữu</w:t>
          </w:r>
          <w:proofErr w:type="spellEnd"/>
          <w:r w:rsidR="006C7F43">
            <w:rPr>
              <w:rFonts w:cs="Times New Roman"/>
              <w:sz w:val="36"/>
              <w:szCs w:val="36"/>
            </w:rPr>
            <w:t xml:space="preserve"> </w:t>
          </w:r>
          <w:proofErr w:type="spellStart"/>
          <w:r w:rsidR="006C7F43">
            <w:rPr>
              <w:rFonts w:cs="Times New Roman"/>
              <w:sz w:val="36"/>
              <w:szCs w:val="36"/>
            </w:rPr>
            <w:t>Vũ</w:t>
          </w:r>
          <w:proofErr w:type="spellEnd"/>
        </w:p>
        <w:p w14:paraId="30CF8612" w14:textId="77777777" w:rsidR="007306EF" w:rsidRDefault="007306EF" w:rsidP="007306EF">
          <w:pPr>
            <w:rPr>
              <w:rFonts w:cs="Times New Roman"/>
              <w:sz w:val="36"/>
              <w:szCs w:val="36"/>
            </w:rPr>
          </w:pPr>
          <w:proofErr w:type="spellStart"/>
          <w:r w:rsidRPr="008C54DE">
            <w:rPr>
              <w:rFonts w:cs="Times New Roman"/>
              <w:sz w:val="36"/>
              <w:szCs w:val="36"/>
            </w:rPr>
            <w:t>Chống</w:t>
          </w:r>
          <w:proofErr w:type="spellEnd"/>
          <w:r w:rsidRPr="008C54DE">
            <w:rPr>
              <w:rFonts w:cs="Times New Roman"/>
              <w:sz w:val="36"/>
              <w:szCs w:val="36"/>
            </w:rPr>
            <w:t xml:space="preserve"> </w:t>
          </w:r>
          <w:proofErr w:type="spellStart"/>
          <w:r w:rsidRPr="008C54DE">
            <w:rPr>
              <w:rFonts w:cs="Times New Roman"/>
              <w:sz w:val="36"/>
              <w:szCs w:val="36"/>
            </w:rPr>
            <w:t>Đức</w:t>
          </w:r>
          <w:proofErr w:type="spellEnd"/>
          <w:r w:rsidRPr="008C54DE">
            <w:rPr>
              <w:rFonts w:cs="Times New Roman"/>
              <w:sz w:val="36"/>
              <w:szCs w:val="36"/>
            </w:rPr>
            <w:t xml:space="preserve"> Anh – 1610032</w:t>
          </w:r>
        </w:p>
        <w:p w14:paraId="24574000" w14:textId="7564B9D3" w:rsidR="00295B15" w:rsidRDefault="00295B15">
          <w:pPr>
            <w:rPr>
              <w:rFonts w:cs="Times New Roman"/>
            </w:rPr>
          </w:pPr>
        </w:p>
        <w:p w14:paraId="3439CD90" w14:textId="77777777" w:rsidR="00CF2A53" w:rsidRDefault="00CF2A53">
          <w:pPr>
            <w:rPr>
              <w:rFonts w:cs="Times New Roman"/>
            </w:rPr>
          </w:pPr>
        </w:p>
        <w:tbl>
          <w:tblPr>
            <w:tblStyle w:val="LiBang"/>
            <w:tblW w:w="9535" w:type="dxa"/>
            <w:tblLook w:val="04A0" w:firstRow="1" w:lastRow="0" w:firstColumn="1" w:lastColumn="0" w:noHBand="0" w:noVBand="1"/>
          </w:tblPr>
          <w:tblGrid>
            <w:gridCol w:w="1705"/>
            <w:gridCol w:w="1440"/>
            <w:gridCol w:w="6390"/>
          </w:tblGrid>
          <w:tr w:rsidR="00295B15" w:rsidRPr="00295B15" w14:paraId="69C71790" w14:textId="77777777" w:rsidTr="00295B15">
            <w:tc>
              <w:tcPr>
                <w:tcW w:w="1705" w:type="dxa"/>
              </w:tcPr>
              <w:p w14:paraId="423F0336" w14:textId="77777777" w:rsidR="00295B15" w:rsidRPr="00295B15" w:rsidRDefault="00295B15" w:rsidP="00295B15">
                <w:pPr>
                  <w:jc w:val="center"/>
                  <w:rPr>
                    <w:rFonts w:cs="Times New Roman"/>
                    <w:sz w:val="32"/>
                    <w:szCs w:val="32"/>
                  </w:rPr>
                </w:pP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Ngày</w:t>
                </w:r>
                <w:proofErr w:type="spellEnd"/>
              </w:p>
            </w:tc>
            <w:tc>
              <w:tcPr>
                <w:tcW w:w="1440" w:type="dxa"/>
              </w:tcPr>
              <w:p w14:paraId="066B05D6" w14:textId="77777777" w:rsidR="00295B15" w:rsidRPr="00295B15" w:rsidRDefault="00295B15" w:rsidP="00295B15">
                <w:pPr>
                  <w:jc w:val="center"/>
                  <w:rPr>
                    <w:rFonts w:cs="Times New Roman"/>
                    <w:sz w:val="32"/>
                    <w:szCs w:val="32"/>
                  </w:rPr>
                </w:pPr>
                <w:r w:rsidRPr="00295B15">
                  <w:rPr>
                    <w:rFonts w:cs="Times New Roman"/>
                    <w:sz w:val="32"/>
                    <w:szCs w:val="32"/>
                  </w:rPr>
                  <w:t>Version</w:t>
                </w:r>
              </w:p>
            </w:tc>
            <w:tc>
              <w:tcPr>
                <w:tcW w:w="6390" w:type="dxa"/>
              </w:tcPr>
              <w:p w14:paraId="52CBA6B4" w14:textId="77777777" w:rsidR="00295B15" w:rsidRPr="00295B15" w:rsidRDefault="00295B15" w:rsidP="00295B15">
                <w:pPr>
                  <w:rPr>
                    <w:rFonts w:cs="Times New Roman"/>
                    <w:sz w:val="32"/>
                    <w:szCs w:val="32"/>
                  </w:rPr>
                </w:pP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Công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việc</w:t>
                </w:r>
                <w:proofErr w:type="spellEnd"/>
              </w:p>
            </w:tc>
          </w:tr>
          <w:tr w:rsidR="00295B15" w:rsidRPr="00295B15" w14:paraId="1018A645" w14:textId="77777777" w:rsidTr="00295B15">
            <w:tc>
              <w:tcPr>
                <w:tcW w:w="1705" w:type="dxa"/>
              </w:tcPr>
              <w:p w14:paraId="15DFD6CB" w14:textId="77777777" w:rsidR="00295B15" w:rsidRPr="00295B15" w:rsidRDefault="00295B15" w:rsidP="00295B15">
                <w:pPr>
                  <w:jc w:val="center"/>
                  <w:rPr>
                    <w:rFonts w:cs="Times New Roman"/>
                    <w:sz w:val="32"/>
                    <w:szCs w:val="32"/>
                  </w:rPr>
                </w:pPr>
                <w:r w:rsidRPr="00295B15">
                  <w:rPr>
                    <w:rFonts w:cs="Times New Roman"/>
                    <w:sz w:val="32"/>
                    <w:szCs w:val="32"/>
                  </w:rPr>
                  <w:t>16-3-2019</w:t>
                </w:r>
              </w:p>
            </w:tc>
            <w:tc>
              <w:tcPr>
                <w:tcW w:w="1440" w:type="dxa"/>
              </w:tcPr>
              <w:p w14:paraId="473FD74D" w14:textId="77777777" w:rsidR="00295B15" w:rsidRPr="00295B15" w:rsidRDefault="00295B15" w:rsidP="00295B15">
                <w:pPr>
                  <w:jc w:val="center"/>
                  <w:rPr>
                    <w:rFonts w:cs="Times New Roman"/>
                    <w:sz w:val="32"/>
                    <w:szCs w:val="32"/>
                  </w:rPr>
                </w:pPr>
                <w:r w:rsidRPr="00295B15">
                  <w:rPr>
                    <w:rFonts w:cs="Times New Roman"/>
                    <w:sz w:val="32"/>
                    <w:szCs w:val="32"/>
                  </w:rPr>
                  <w:t>1.1</w:t>
                </w:r>
              </w:p>
            </w:tc>
            <w:tc>
              <w:tcPr>
                <w:tcW w:w="6390" w:type="dxa"/>
              </w:tcPr>
              <w:p w14:paraId="77338F98" w14:textId="77777777" w:rsidR="00295B15" w:rsidRPr="00295B15" w:rsidRDefault="00295B15">
                <w:pPr>
                  <w:rPr>
                    <w:rFonts w:cs="Times New Roman"/>
                    <w:sz w:val="32"/>
                    <w:szCs w:val="32"/>
                  </w:rPr>
                </w:pP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Đặc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tả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chức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năng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lấy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mật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khẩu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,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viết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bình</w:t>
                </w:r>
                <w:proofErr w:type="spellEnd"/>
                <w:r w:rsidRPr="00295B15"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 w:rsidRPr="00295B15">
                  <w:rPr>
                    <w:rFonts w:cs="Times New Roman"/>
                    <w:sz w:val="32"/>
                    <w:szCs w:val="32"/>
                  </w:rPr>
                  <w:t>luận</w:t>
                </w:r>
                <w:proofErr w:type="spellEnd"/>
                <w:r w:rsidR="00B318C3">
                  <w:rPr>
                    <w:rFonts w:cs="Times New Roman"/>
                    <w:sz w:val="32"/>
                    <w:szCs w:val="32"/>
                  </w:rPr>
                  <w:t>.</w:t>
                </w:r>
              </w:p>
            </w:tc>
          </w:tr>
          <w:tr w:rsidR="00E4458A" w:rsidRPr="00295B15" w14:paraId="059EADE3" w14:textId="77777777" w:rsidTr="00295B15">
            <w:tc>
              <w:tcPr>
                <w:tcW w:w="1705" w:type="dxa"/>
              </w:tcPr>
              <w:p w14:paraId="50407BB2" w14:textId="090B847E" w:rsidR="00E4458A" w:rsidRPr="00295B15" w:rsidRDefault="00E4458A" w:rsidP="00295B15">
                <w:pPr>
                  <w:jc w:val="center"/>
                  <w:rPr>
                    <w:rFonts w:cs="Times New Roman"/>
                    <w:sz w:val="32"/>
                    <w:szCs w:val="32"/>
                  </w:rPr>
                </w:pPr>
                <w:r>
                  <w:rPr>
                    <w:rFonts w:cs="Times New Roman"/>
                    <w:sz w:val="32"/>
                    <w:szCs w:val="32"/>
                  </w:rPr>
                  <w:t>2</w:t>
                </w:r>
                <w:r w:rsidR="00932D4A">
                  <w:rPr>
                    <w:rFonts w:cs="Times New Roman"/>
                    <w:sz w:val="32"/>
                    <w:szCs w:val="32"/>
                  </w:rPr>
                  <w:t>3</w:t>
                </w:r>
                <w:r>
                  <w:rPr>
                    <w:rFonts w:cs="Times New Roman"/>
                    <w:sz w:val="32"/>
                    <w:szCs w:val="32"/>
                  </w:rPr>
                  <w:t>-3-2019</w:t>
                </w:r>
              </w:p>
            </w:tc>
            <w:tc>
              <w:tcPr>
                <w:tcW w:w="1440" w:type="dxa"/>
              </w:tcPr>
              <w:p w14:paraId="54D63C8C" w14:textId="7F4B03BE" w:rsidR="00E4458A" w:rsidRPr="00295B15" w:rsidRDefault="00E4458A" w:rsidP="00295B15">
                <w:pPr>
                  <w:jc w:val="center"/>
                  <w:rPr>
                    <w:rFonts w:cs="Times New Roman"/>
                    <w:sz w:val="32"/>
                    <w:szCs w:val="32"/>
                  </w:rPr>
                </w:pPr>
                <w:r>
                  <w:rPr>
                    <w:rFonts w:cs="Times New Roman"/>
                    <w:sz w:val="32"/>
                    <w:szCs w:val="32"/>
                  </w:rPr>
                  <w:t>1.2</w:t>
                </w:r>
              </w:p>
            </w:tc>
            <w:tc>
              <w:tcPr>
                <w:tcW w:w="6390" w:type="dxa"/>
              </w:tcPr>
              <w:p w14:paraId="39DD9B61" w14:textId="4EFD0AE3" w:rsidR="00E4458A" w:rsidRPr="00295B15" w:rsidRDefault="00E4458A">
                <w:pPr>
                  <w:rPr>
                    <w:rFonts w:cs="Times New Roman"/>
                    <w:sz w:val="32"/>
                    <w:szCs w:val="32"/>
                  </w:rPr>
                </w:pPr>
                <w:r>
                  <w:rPr>
                    <w:rFonts w:cs="Times New Roman"/>
                    <w:sz w:val="32"/>
                    <w:szCs w:val="32"/>
                  </w:rPr>
                  <w:t xml:space="preserve">User story, mockup </w:t>
                </w:r>
                <w:proofErr w:type="spellStart"/>
                <w:r>
                  <w:rPr>
                    <w:rFonts w:cs="Times New Roman"/>
                    <w:sz w:val="32"/>
                    <w:szCs w:val="32"/>
                  </w:rPr>
                  <w:t>cho</w:t>
                </w:r>
                <w:proofErr w:type="spellEnd"/>
                <w:r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cs="Times New Roman"/>
                    <w:sz w:val="32"/>
                    <w:szCs w:val="32"/>
                  </w:rPr>
                  <w:t>chức</w:t>
                </w:r>
                <w:proofErr w:type="spellEnd"/>
                <w:r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cs="Times New Roman"/>
                    <w:sz w:val="32"/>
                    <w:szCs w:val="32"/>
                  </w:rPr>
                  <w:t>năng</w:t>
                </w:r>
                <w:proofErr w:type="spellEnd"/>
                <w:r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cs="Times New Roman"/>
                    <w:sz w:val="32"/>
                    <w:szCs w:val="32"/>
                  </w:rPr>
                  <w:t>lấy</w:t>
                </w:r>
                <w:proofErr w:type="spellEnd"/>
                <w:r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cs="Times New Roman"/>
                    <w:sz w:val="32"/>
                    <w:szCs w:val="32"/>
                  </w:rPr>
                  <w:t>mật</w:t>
                </w:r>
                <w:proofErr w:type="spellEnd"/>
                <w:r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cs="Times New Roman"/>
                    <w:sz w:val="32"/>
                    <w:szCs w:val="32"/>
                  </w:rPr>
                  <w:t>khẩu</w:t>
                </w:r>
                <w:proofErr w:type="spellEnd"/>
                <w:r>
                  <w:rPr>
                    <w:rFonts w:cs="Times New Roman"/>
                    <w:sz w:val="32"/>
                    <w:szCs w:val="32"/>
                  </w:rPr>
                  <w:t xml:space="preserve">, </w:t>
                </w:r>
                <w:proofErr w:type="spellStart"/>
                <w:r>
                  <w:rPr>
                    <w:rFonts w:cs="Times New Roman"/>
                    <w:sz w:val="32"/>
                    <w:szCs w:val="32"/>
                  </w:rPr>
                  <w:t>mua</w:t>
                </w:r>
                <w:proofErr w:type="spellEnd"/>
                <w:r>
                  <w:rPr>
                    <w:rFonts w:cs="Times New Roman"/>
                    <w:sz w:val="32"/>
                    <w:szCs w:val="32"/>
                  </w:rPr>
                  <w:t xml:space="preserve"> </w:t>
                </w:r>
                <w:proofErr w:type="spellStart"/>
                <w:r>
                  <w:rPr>
                    <w:rFonts w:cs="Times New Roman"/>
                    <w:sz w:val="32"/>
                    <w:szCs w:val="32"/>
                  </w:rPr>
                  <w:t>hàng</w:t>
                </w:r>
                <w:proofErr w:type="spellEnd"/>
                <w:r>
                  <w:rPr>
                    <w:rFonts w:cs="Times New Roman"/>
                    <w:sz w:val="32"/>
                    <w:szCs w:val="32"/>
                  </w:rPr>
                  <w:t>.</w:t>
                </w:r>
              </w:p>
            </w:tc>
          </w:tr>
        </w:tbl>
        <w:p w14:paraId="1CAF55D9" w14:textId="77777777" w:rsidR="00295B15" w:rsidRPr="00295B15" w:rsidRDefault="00295B15">
          <w:pPr>
            <w:rPr>
              <w:rFonts w:cs="Times New Roman"/>
              <w:sz w:val="32"/>
              <w:szCs w:val="32"/>
            </w:rPr>
          </w:pPr>
          <w:bookmarkStart w:id="1" w:name="_GoBack"/>
          <w:bookmarkEnd w:id="1"/>
        </w:p>
        <w:p w14:paraId="0D7D22D4" w14:textId="77777777" w:rsidR="00560173" w:rsidRDefault="00560173">
          <w:pPr>
            <w:rPr>
              <w:rFonts w:cs="Times New Roman"/>
            </w:rPr>
          </w:pPr>
        </w:p>
        <w:p w14:paraId="14ADCCF3" w14:textId="77777777" w:rsidR="007306EF" w:rsidRDefault="007306EF">
          <w:pPr>
            <w:rPr>
              <w:rFonts w:cs="Times New Roman"/>
            </w:rPr>
          </w:pPr>
        </w:p>
        <w:p w14:paraId="6A9C4703" w14:textId="77777777" w:rsidR="007306EF" w:rsidRDefault="007306EF">
          <w:pPr>
            <w:rPr>
              <w:rFonts w:cs="Times New Roman"/>
            </w:rPr>
          </w:pPr>
        </w:p>
        <w:p w14:paraId="085D3BE6" w14:textId="77777777" w:rsidR="00560173" w:rsidRDefault="00560173">
          <w:pPr>
            <w:rPr>
              <w:rFonts w:cs="Times New Roman"/>
            </w:rPr>
          </w:pPr>
        </w:p>
        <w:p w14:paraId="7BCF990E" w14:textId="77777777" w:rsidR="005D5A9D" w:rsidRPr="00E77B93" w:rsidRDefault="00525E30">
          <w:pPr>
            <w:rPr>
              <w:rFonts w:cs="Times New Roman"/>
            </w:rPr>
          </w:pPr>
        </w:p>
      </w:sdtContent>
    </w:sdt>
    <w:sdt>
      <w:sdtPr>
        <w:rPr>
          <w:rFonts w:eastAsiaTheme="minorEastAsia" w:cs="Times New Roman"/>
          <w:color w:val="4C483D" w:themeColor="text2"/>
          <w:sz w:val="20"/>
          <w:szCs w:val="20"/>
        </w:rPr>
        <w:id w:val="1250242059"/>
        <w:docPartObj>
          <w:docPartGallery w:val="Table of Contents"/>
          <w:docPartUnique/>
        </w:docPartObj>
      </w:sdtPr>
      <w:sdtEndPr>
        <w:rPr>
          <w:b/>
          <w:bCs/>
          <w:noProof/>
          <w:sz w:val="26"/>
        </w:rPr>
      </w:sdtEndPr>
      <w:sdtContent>
        <w:p w14:paraId="662F9842" w14:textId="77777777" w:rsidR="005D5A9D" w:rsidRPr="00560173" w:rsidRDefault="00F013B3" w:rsidP="00522001">
          <w:pPr>
            <w:pStyle w:val="uMucluc"/>
            <w:spacing w:after="0"/>
            <w:rPr>
              <w:rFonts w:cs="Times New Roman"/>
              <w:color w:val="0070C0"/>
            </w:rPr>
          </w:pPr>
          <w:proofErr w:type="spellStart"/>
          <w:r w:rsidRPr="00560173">
            <w:rPr>
              <w:rFonts w:cs="Times New Roman"/>
              <w:color w:val="0070C0"/>
            </w:rPr>
            <w:t>Mục</w:t>
          </w:r>
          <w:proofErr w:type="spellEnd"/>
          <w:r w:rsidRPr="00560173">
            <w:rPr>
              <w:rFonts w:cs="Times New Roman"/>
              <w:color w:val="0070C0"/>
            </w:rPr>
            <w:t xml:space="preserve"> </w:t>
          </w:r>
          <w:proofErr w:type="spellStart"/>
          <w:r w:rsidRPr="00560173">
            <w:rPr>
              <w:rFonts w:cs="Times New Roman"/>
              <w:color w:val="0070C0"/>
            </w:rPr>
            <w:t>lục</w:t>
          </w:r>
          <w:proofErr w:type="spellEnd"/>
        </w:p>
        <w:p w14:paraId="644A91EA" w14:textId="20162EE9" w:rsidR="00932D4A" w:rsidRDefault="00C156FA">
          <w:pPr>
            <w:pStyle w:val="Mucluc1"/>
            <w:rPr>
              <w:rFonts w:asciiTheme="minorHAnsi" w:hAnsiTheme="minorHAnsi"/>
              <w:b w:val="0"/>
              <w:bCs w:val="0"/>
              <w:noProof/>
              <w:color w:val="auto"/>
              <w:sz w:val="22"/>
              <w:szCs w:val="22"/>
              <w:lang w:eastAsia="zh-CN"/>
            </w:rPr>
          </w:pPr>
          <w:r w:rsidRPr="00E77B93">
            <w:rPr>
              <w:rFonts w:cs="Times New Roman"/>
            </w:rPr>
            <w:fldChar w:fldCharType="begin"/>
          </w:r>
          <w:r w:rsidRPr="00E77B93">
            <w:rPr>
              <w:rFonts w:cs="Times New Roman"/>
            </w:rPr>
            <w:instrText xml:space="preserve"> TOC \o "1-2" \n "2-2" \h \z \u </w:instrText>
          </w:r>
          <w:r w:rsidRPr="00E77B93">
            <w:rPr>
              <w:rFonts w:cs="Times New Roman"/>
            </w:rPr>
            <w:fldChar w:fldCharType="separate"/>
          </w:r>
          <w:hyperlink w:anchor="_Toc4218250" w:history="1">
            <w:r w:rsidR="00932D4A" w:rsidRPr="00F313E5">
              <w:rPr>
                <w:rStyle w:val="Siuktni"/>
                <w:noProof/>
              </w:rPr>
              <w:t>User story &amp; Mockup</w:t>
            </w:r>
            <w:r w:rsidR="00932D4A">
              <w:rPr>
                <w:noProof/>
                <w:webHidden/>
              </w:rPr>
              <w:tab/>
            </w:r>
            <w:r w:rsidR="00932D4A">
              <w:rPr>
                <w:noProof/>
                <w:webHidden/>
              </w:rPr>
              <w:fldChar w:fldCharType="begin"/>
            </w:r>
            <w:r w:rsidR="00932D4A">
              <w:rPr>
                <w:noProof/>
                <w:webHidden/>
              </w:rPr>
              <w:instrText xml:space="preserve"> PAGEREF _Toc4218250 \h </w:instrText>
            </w:r>
            <w:r w:rsidR="00932D4A">
              <w:rPr>
                <w:noProof/>
                <w:webHidden/>
              </w:rPr>
            </w:r>
            <w:r w:rsidR="00932D4A">
              <w:rPr>
                <w:noProof/>
                <w:webHidden/>
              </w:rPr>
              <w:fldChar w:fldCharType="separate"/>
            </w:r>
            <w:r w:rsidR="00932D4A">
              <w:rPr>
                <w:noProof/>
                <w:webHidden/>
              </w:rPr>
              <w:t>2</w:t>
            </w:r>
            <w:r w:rsidR="00932D4A">
              <w:rPr>
                <w:noProof/>
                <w:webHidden/>
              </w:rPr>
              <w:fldChar w:fldCharType="end"/>
            </w:r>
          </w:hyperlink>
        </w:p>
        <w:p w14:paraId="1BCCA8A2" w14:textId="6FDBCA50" w:rsidR="00932D4A" w:rsidRDefault="00932D4A">
          <w:pPr>
            <w:pStyle w:val="Mucluc2"/>
            <w:rPr>
              <w:rFonts w:asciiTheme="minorHAnsi" w:hAnsiTheme="minorHAnsi"/>
              <w:noProof/>
              <w:color w:val="auto"/>
              <w:lang w:eastAsia="zh-CN"/>
            </w:rPr>
          </w:pPr>
          <w:hyperlink w:anchor="_Toc4218251" w:history="1">
            <w:r w:rsidRPr="00F313E5">
              <w:rPr>
                <w:rStyle w:val="Siuktni"/>
                <w:noProof/>
              </w:rPr>
              <w:t>User story &amp; mockup Lấy mật khẩu</w:t>
            </w:r>
          </w:hyperlink>
        </w:p>
        <w:p w14:paraId="156E148A" w14:textId="74153073" w:rsidR="00932D4A" w:rsidRDefault="00932D4A">
          <w:pPr>
            <w:pStyle w:val="Mucluc2"/>
            <w:rPr>
              <w:rFonts w:asciiTheme="minorHAnsi" w:hAnsiTheme="minorHAnsi"/>
              <w:noProof/>
              <w:color w:val="auto"/>
              <w:lang w:eastAsia="zh-CN"/>
            </w:rPr>
          </w:pPr>
          <w:hyperlink w:anchor="_Toc4218252" w:history="1">
            <w:r w:rsidRPr="00F313E5">
              <w:rPr>
                <w:rStyle w:val="Siuktni"/>
                <w:noProof/>
              </w:rPr>
              <w:t>User story &amp; mockup Mua hàng và thanh toán</w:t>
            </w:r>
          </w:hyperlink>
        </w:p>
        <w:p w14:paraId="38B683BE" w14:textId="6C11071B" w:rsidR="005D5A9D" w:rsidRPr="00E77B93" w:rsidRDefault="00C156FA">
          <w:pPr>
            <w:rPr>
              <w:rFonts w:cs="Times New Roman"/>
            </w:rPr>
            <w:sectPr w:rsidR="005D5A9D" w:rsidRPr="00E77B93">
              <w:pgSz w:w="12240" w:h="15840" w:code="1"/>
              <w:pgMar w:top="1080" w:right="1440" w:bottom="1080" w:left="1440" w:header="720" w:footer="576" w:gutter="0"/>
              <w:pgNumType w:start="0"/>
              <w:cols w:space="720"/>
              <w:titlePg/>
              <w:docGrid w:linePitch="360"/>
            </w:sectPr>
          </w:pPr>
          <w:r w:rsidRPr="00E77B93">
            <w:rPr>
              <w:rFonts w:cs="Times New Roman"/>
              <w:b/>
              <w:bCs/>
              <w:szCs w:val="26"/>
            </w:rPr>
            <w:fldChar w:fldCharType="end"/>
          </w:r>
        </w:p>
      </w:sdtContent>
    </w:sdt>
    <w:p w14:paraId="54F5A478" w14:textId="506E9687" w:rsidR="00E4458A" w:rsidRDefault="00E4458A" w:rsidP="00E4458A">
      <w:pPr>
        <w:pStyle w:val="u1"/>
      </w:pPr>
      <w:bookmarkStart w:id="2" w:name="_Toc4218250"/>
      <w:r>
        <w:lastRenderedPageBreak/>
        <w:t>User story &amp; Mockup</w:t>
      </w:r>
      <w:bookmarkEnd w:id="2"/>
    </w:p>
    <w:p w14:paraId="3D91AAC9" w14:textId="0B2F9E3B" w:rsidR="00E4458A" w:rsidRDefault="00E4458A" w:rsidP="00E4458A">
      <w:pPr>
        <w:pStyle w:val="u2"/>
      </w:pPr>
      <w:bookmarkStart w:id="3" w:name="_Toc4218251"/>
      <w:r>
        <w:t xml:space="preserve">User story &amp; mockup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3"/>
      <w:proofErr w:type="spellEnd"/>
    </w:p>
    <w:p w14:paraId="3CD5E7EB" w14:textId="10C6C097" w:rsidR="003170C0" w:rsidRDefault="0094735E" w:rsidP="0094735E">
      <w:pPr>
        <w:spacing w:after="0"/>
      </w:pPr>
      <w:r>
        <w:t xml:space="preserve">User story name: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 w:rsidR="003F700F">
        <w:t>.</w:t>
      </w:r>
    </w:p>
    <w:p w14:paraId="7EE37419" w14:textId="6F067B0F" w:rsidR="0094735E" w:rsidRDefault="0094735E" w:rsidP="0094735E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vi-VN"/>
        </w:rPr>
        <w:t>Associated</w:t>
      </w:r>
      <w:proofErr w:type="spellEnd"/>
      <w:r>
        <w:rPr>
          <w:rFonts w:cs="Times New Roman"/>
          <w:szCs w:val="26"/>
          <w:lang w:val="vi-VN"/>
        </w:rPr>
        <w:t xml:space="preserve"> </w:t>
      </w:r>
      <w:proofErr w:type="spellStart"/>
      <w:r>
        <w:rPr>
          <w:rFonts w:cs="Times New Roman"/>
          <w:szCs w:val="26"/>
          <w:lang w:val="vi-VN"/>
        </w:rPr>
        <w:t>user</w:t>
      </w:r>
      <w:proofErr w:type="spellEnd"/>
      <w:r>
        <w:rPr>
          <w:rFonts w:cs="Times New Roman"/>
          <w:szCs w:val="26"/>
          <w:lang w:val="vi-VN"/>
        </w:rPr>
        <w:t xml:space="preserve"> </w:t>
      </w:r>
      <w:proofErr w:type="spellStart"/>
      <w:r>
        <w:rPr>
          <w:rFonts w:cs="Times New Roman"/>
          <w:szCs w:val="26"/>
          <w:lang w:val="vi-VN"/>
        </w:rPr>
        <w:t>stories</w:t>
      </w:r>
      <w:proofErr w:type="spellEnd"/>
      <w:r>
        <w:rPr>
          <w:rFonts w:cs="Times New Roman"/>
          <w:szCs w:val="26"/>
          <w:lang w:val="vi-VN"/>
        </w:rPr>
        <w:t>: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Tôi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muốn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lấy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khẩu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 w:rsidR="003F700F">
        <w:rPr>
          <w:rFonts w:cs="Times New Roman"/>
          <w:szCs w:val="26"/>
        </w:rPr>
        <w:t>khi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nhấn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vào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nút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này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tôi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có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thể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lấy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lại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mật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khẩu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của</w:t>
      </w:r>
      <w:proofErr w:type="spellEnd"/>
      <w:r w:rsidR="003F700F">
        <w:rPr>
          <w:rFonts w:cs="Times New Roman"/>
          <w:szCs w:val="26"/>
        </w:rPr>
        <w:t xml:space="preserve"> </w:t>
      </w:r>
      <w:proofErr w:type="spellStart"/>
      <w:r w:rsidR="003F700F">
        <w:rPr>
          <w:rFonts w:cs="Times New Roman"/>
          <w:szCs w:val="26"/>
        </w:rPr>
        <w:t>mình</w:t>
      </w:r>
      <w:proofErr w:type="spellEnd"/>
      <w:r w:rsidR="003F700F">
        <w:rPr>
          <w:rFonts w:cs="Times New Roman"/>
          <w:szCs w:val="26"/>
        </w:rPr>
        <w:t>.</w:t>
      </w:r>
    </w:p>
    <w:p w14:paraId="66ABE8F4" w14:textId="29D769CC" w:rsidR="003F700F" w:rsidRDefault="003F700F" w:rsidP="0094735E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vi-VN"/>
        </w:rPr>
        <w:t>Updated</w:t>
      </w:r>
      <w:proofErr w:type="spellEnd"/>
      <w:r>
        <w:rPr>
          <w:rFonts w:cs="Times New Roman"/>
          <w:szCs w:val="26"/>
          <w:lang w:val="vi-VN"/>
        </w:rPr>
        <w:t xml:space="preserve"> </w:t>
      </w:r>
      <w:proofErr w:type="spellStart"/>
      <w:r>
        <w:rPr>
          <w:rFonts w:cs="Times New Roman"/>
          <w:szCs w:val="26"/>
          <w:lang w:val="vi-VN"/>
        </w:rPr>
        <w:t>date</w:t>
      </w:r>
      <w:proofErr w:type="spellEnd"/>
      <w:r>
        <w:rPr>
          <w:rFonts w:cs="Times New Roman"/>
          <w:szCs w:val="26"/>
          <w:lang w:val="vi-VN"/>
        </w:rPr>
        <w:t>:</w:t>
      </w:r>
      <w:r>
        <w:rPr>
          <w:rFonts w:cs="Times New Roman"/>
          <w:szCs w:val="26"/>
        </w:rPr>
        <w:t xml:space="preserve"> 23/3/2019</w:t>
      </w:r>
    </w:p>
    <w:p w14:paraId="48027C58" w14:textId="63DD0F1E" w:rsidR="003F700F" w:rsidRDefault="003F700F" w:rsidP="0094735E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vi-VN"/>
        </w:rPr>
        <w:t>Description</w:t>
      </w:r>
      <w:proofErr w:type="spellEnd"/>
      <w:r>
        <w:rPr>
          <w:rFonts w:cs="Times New Roman"/>
          <w:szCs w:val="26"/>
          <w:lang w:val="vi-VN"/>
        </w:rPr>
        <w:t>: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tôi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muốn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lấy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khẩu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quên</w:t>
      </w:r>
      <w:proofErr w:type="spellEnd"/>
      <w:r>
        <w:rPr>
          <w:rFonts w:cs="Times New Roman"/>
          <w:szCs w:val="26"/>
        </w:rPr>
        <w:t>.</w:t>
      </w:r>
    </w:p>
    <w:p w14:paraId="3299D8C7" w14:textId="4721C03A" w:rsidR="003F700F" w:rsidRDefault="003F700F" w:rsidP="0094735E">
      <w:pPr>
        <w:spacing w:after="0"/>
      </w:pPr>
      <w:r>
        <w:t>Main flow</w:t>
      </w:r>
    </w:p>
    <w:p w14:paraId="74D8479C" w14:textId="33B64030" w:rsidR="003F700F" w:rsidRDefault="00F8097D" w:rsidP="0094735E">
      <w:pPr>
        <w:spacing w:after="0"/>
      </w:pPr>
      <w:r>
        <w:rPr>
          <w:noProof/>
        </w:rPr>
        <w:drawing>
          <wp:inline distT="0" distB="0" distL="0" distR="0" wp14:anchorId="71C944C1" wp14:editId="64F18D73">
            <wp:extent cx="5943600" cy="4008755"/>
            <wp:effectExtent l="0" t="0" r="0" b="0"/>
            <wp:docPr id="195" name="Hình ảnh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2FC7" w14:textId="31DFB0F9" w:rsidR="003F700F" w:rsidRDefault="003F700F" w:rsidP="0094735E">
      <w:pPr>
        <w:spacing w:after="0"/>
      </w:pPr>
    </w:p>
    <w:p w14:paraId="6D950577" w14:textId="671163F9" w:rsidR="003F700F" w:rsidRDefault="003F700F" w:rsidP="0094735E">
      <w:pPr>
        <w:spacing w:after="0"/>
      </w:pPr>
      <w:r>
        <w:t>Business rules:</w:t>
      </w:r>
    </w:p>
    <w:p w14:paraId="21354257" w14:textId="10D6789A" w:rsidR="003F700F" w:rsidRDefault="003F700F" w:rsidP="00FA54F8">
      <w:pPr>
        <w:pStyle w:val="oancuaDanhsach"/>
        <w:numPr>
          <w:ilvl w:val="0"/>
          <w:numId w:val="7"/>
        </w:numPr>
        <w:spacing w:after="0"/>
      </w:pPr>
      <w:r>
        <w:t xml:space="preserve">Email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email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361E904D" w14:textId="6B949531" w:rsidR="003F700F" w:rsidRDefault="003F700F" w:rsidP="0094735E">
      <w:pPr>
        <w:spacing w:after="0"/>
      </w:pPr>
      <w:r>
        <w:t xml:space="preserve">Acceptance Criteria: </w:t>
      </w:r>
    </w:p>
    <w:p w14:paraId="18C7AD30" w14:textId="10141F9C" w:rsidR="00FA54F8" w:rsidRDefault="00274EB5" w:rsidP="00FA54F8">
      <w:pPr>
        <w:pStyle w:val="oancuaDanhsach"/>
        <w:numPr>
          <w:ilvl w:val="0"/>
          <w:numId w:val="6"/>
        </w:numPr>
        <w:spacing w:after="0"/>
      </w:pPr>
      <w:proofErr w:type="spellStart"/>
      <w:r>
        <w:t>C</w:t>
      </w:r>
      <w:r w:rsidR="00FA54F8">
        <w:t>ó</w:t>
      </w:r>
      <w:proofErr w:type="spellEnd"/>
      <w:r w:rsidR="00FA54F8">
        <w:t xml:space="preserve"> </w:t>
      </w:r>
      <w:proofErr w:type="spellStart"/>
      <w:r w:rsidR="00FA54F8">
        <w:t>thể</w:t>
      </w:r>
      <w:proofErr w:type="spellEnd"/>
      <w:r w:rsidR="00FA54F8">
        <w:t xml:space="preserve"> </w:t>
      </w:r>
      <w:proofErr w:type="spellStart"/>
      <w:r w:rsidR="00FA54F8">
        <w:t>thấy</w:t>
      </w:r>
      <w:proofErr w:type="spellEnd"/>
      <w:r w:rsidR="00FA54F8">
        <w:t xml:space="preserve"> </w:t>
      </w:r>
      <w:proofErr w:type="spellStart"/>
      <w:r w:rsidR="00FA54F8">
        <w:t>nút</w:t>
      </w:r>
      <w:proofErr w:type="spellEnd"/>
      <w:r w:rsidR="00FA54F8">
        <w:t xml:space="preserve"> Forgot password ở </w:t>
      </w:r>
      <w:proofErr w:type="spellStart"/>
      <w:r w:rsidR="00FA54F8">
        <w:t>trang</w:t>
      </w:r>
      <w:proofErr w:type="spellEnd"/>
      <w:r w:rsidR="00FA54F8">
        <w:t xml:space="preserve"> Login.</w:t>
      </w:r>
    </w:p>
    <w:p w14:paraId="029364F4" w14:textId="580CBE4E" w:rsidR="00FA54F8" w:rsidRDefault="003F700F" w:rsidP="00FA54F8">
      <w:pPr>
        <w:pStyle w:val="oancuaDanhsach"/>
        <w:numPr>
          <w:ilvl w:val="0"/>
          <w:numId w:val="6"/>
        </w:numPr>
        <w:spacing w:after="0"/>
      </w:pP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email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hyperlink r:id="rId12" w:history="1">
        <w:r w:rsidRPr="0053401E">
          <w:rPr>
            <w:rStyle w:val="Siuktni"/>
          </w:rPr>
          <w:t>abc@gmail.com</w:t>
        </w:r>
      </w:hyperlink>
      <w:r>
        <w:t xml:space="preserve">, </w:t>
      </w:r>
      <w:hyperlink r:id="rId13" w:history="1">
        <w:r w:rsidRPr="0053401E">
          <w:rPr>
            <w:rStyle w:val="Siuktni"/>
          </w:rPr>
          <w:t>abc@yahoo.com</w:t>
        </w:r>
      </w:hyperlink>
      <w:r>
        <w:t xml:space="preserve">, </w:t>
      </w:r>
      <w:hyperlink r:id="rId14" w:history="1">
        <w:r w:rsidR="00FA54F8" w:rsidRPr="0053401E">
          <w:rPr>
            <w:rStyle w:val="Siuktni"/>
          </w:rPr>
          <w:t>abc@outlook.com</w:t>
        </w:r>
      </w:hyperlink>
      <w:r w:rsidR="00FA54F8">
        <w:t xml:space="preserve">, ... </w:t>
      </w:r>
      <w:proofErr w:type="spellStart"/>
      <w:r w:rsidR="00FA54F8">
        <w:t>Hệ</w:t>
      </w:r>
      <w:proofErr w:type="spellEnd"/>
      <w:r w:rsidR="00FA54F8">
        <w:t xml:space="preserve"> </w:t>
      </w:r>
      <w:proofErr w:type="spellStart"/>
      <w:r w:rsidR="00FA54F8">
        <w:t>thống</w:t>
      </w:r>
      <w:proofErr w:type="spellEnd"/>
      <w:r w:rsidR="00FA54F8">
        <w:t xml:space="preserve"> </w:t>
      </w:r>
      <w:proofErr w:type="spellStart"/>
      <w:r w:rsidR="00FA54F8">
        <w:t>sẽ</w:t>
      </w:r>
      <w:proofErr w:type="spellEnd"/>
      <w:r w:rsidR="00FA54F8">
        <w:t xml:space="preserve"> </w:t>
      </w:r>
      <w:proofErr w:type="spellStart"/>
      <w:r w:rsidR="00FA54F8">
        <w:t>báo</w:t>
      </w:r>
      <w:proofErr w:type="spellEnd"/>
      <w:r w:rsidR="00FA54F8">
        <w:t xml:space="preserve"> </w:t>
      </w:r>
      <w:proofErr w:type="spellStart"/>
      <w:r w:rsidR="00FA54F8">
        <w:t>lỗi</w:t>
      </w:r>
      <w:proofErr w:type="spellEnd"/>
      <w:r w:rsidR="00FA54F8">
        <w:t xml:space="preserve"> </w:t>
      </w:r>
      <w:proofErr w:type="spellStart"/>
      <w:r w:rsidR="00FA54F8">
        <w:t>khi</w:t>
      </w:r>
      <w:proofErr w:type="spellEnd"/>
      <w:r w:rsidR="00FA54F8">
        <w:t xml:space="preserve"> </w:t>
      </w:r>
      <w:proofErr w:type="spellStart"/>
      <w:r w:rsidR="00FA54F8">
        <w:t>nhập</w:t>
      </w:r>
      <w:proofErr w:type="spellEnd"/>
      <w:r w:rsidR="00FA54F8">
        <w:t xml:space="preserve"> </w:t>
      </w:r>
      <w:proofErr w:type="spellStart"/>
      <w:r w:rsidR="00FA54F8">
        <w:t>sai</w:t>
      </w:r>
      <w:proofErr w:type="spellEnd"/>
      <w:r w:rsidR="00FA54F8">
        <w:t>.</w:t>
      </w:r>
    </w:p>
    <w:p w14:paraId="24EAE854" w14:textId="7110AF54" w:rsidR="00FA54F8" w:rsidRDefault="00FA54F8" w:rsidP="00FA54F8">
      <w:pPr>
        <w:pStyle w:val="oancuaDanhsach"/>
        <w:numPr>
          <w:ilvl w:val="0"/>
          <w:numId w:val="6"/>
        </w:numPr>
        <w:spacing w:after="0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“Continue”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email.</w:t>
      </w:r>
    </w:p>
    <w:p w14:paraId="5274A628" w14:textId="46FA709C" w:rsidR="00FA54F8" w:rsidRDefault="00FA54F8" w:rsidP="00FA54F8">
      <w:pPr>
        <w:pStyle w:val="oancuaDanhsach"/>
        <w:numPr>
          <w:ilvl w:val="0"/>
          <w:numId w:val="6"/>
        </w:numPr>
        <w:spacing w:after="0"/>
      </w:pPr>
      <w:proofErr w:type="spellStart"/>
      <w:r>
        <w:t>Khi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“Continue”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17141CAC" w14:textId="5AD03D49" w:rsidR="003170C0" w:rsidRPr="003170C0" w:rsidRDefault="003170C0" w:rsidP="00932D4A">
      <w:pPr>
        <w:spacing w:after="0"/>
      </w:pPr>
    </w:p>
    <w:p w14:paraId="2E2E02E3" w14:textId="2746D7C7" w:rsidR="003E6708" w:rsidRDefault="003170C0" w:rsidP="00E4458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D0B48C" wp14:editId="38F87196">
                <wp:simplePos x="0" y="0"/>
                <wp:positionH relativeFrom="column">
                  <wp:posOffset>1257300</wp:posOffset>
                </wp:positionH>
                <wp:positionV relativeFrom="paragraph">
                  <wp:posOffset>859155</wp:posOffset>
                </wp:positionV>
                <wp:extent cx="1508760" cy="198120"/>
                <wp:effectExtent l="0" t="0" r="15240" b="11430"/>
                <wp:wrapNone/>
                <wp:docPr id="7" name="Hình chữ nhậ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98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43F8A" id="Hình chữ nhật 7" o:spid="_x0000_s1026" style="position:absolute;margin-left:99pt;margin-top:67.65pt;width:118.8pt;height:15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" fillcolor="white [3212]" strokecolor="white [3212]" strokeweight="1pt"/>
            </w:pict>
          </mc:Fallback>
        </mc:AlternateContent>
      </w:r>
      <w:r w:rsidR="006550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1AA0F" wp14:editId="78C4EEE2">
                <wp:simplePos x="0" y="0"/>
                <wp:positionH relativeFrom="column">
                  <wp:posOffset>746760</wp:posOffset>
                </wp:positionH>
                <wp:positionV relativeFrom="paragraph">
                  <wp:posOffset>760730</wp:posOffset>
                </wp:positionV>
                <wp:extent cx="441960" cy="426720"/>
                <wp:effectExtent l="0" t="0" r="15240" b="11430"/>
                <wp:wrapNone/>
                <wp:docPr id="5" name="Hình Bầu dụ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CA037" w14:textId="3952E7CF" w:rsidR="00525E30" w:rsidRDefault="00525E30" w:rsidP="006550A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A1AA0F" id="Hình Bầu dục 5" o:spid="_x0000_s1027" style="position:absolute;margin-left:58.8pt;margin-top:59.9pt;width:34.8pt;height:3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" fillcolor="white [3201]" strokecolor="#f8943f [3209]" strokeweight="1pt">
                <v:stroke joinstyle="miter"/>
                <v:textbox>
                  <w:txbxContent>
                    <w:p w14:paraId="6B8CA037" w14:textId="3952E7CF" w:rsidR="00525E30" w:rsidRDefault="00525E30" w:rsidP="006550A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550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AE9C96" wp14:editId="29D894EF">
                <wp:simplePos x="0" y="0"/>
                <wp:positionH relativeFrom="column">
                  <wp:posOffset>739140</wp:posOffset>
                </wp:positionH>
                <wp:positionV relativeFrom="paragraph">
                  <wp:posOffset>1339850</wp:posOffset>
                </wp:positionV>
                <wp:extent cx="441960" cy="426720"/>
                <wp:effectExtent l="0" t="0" r="15240" b="11430"/>
                <wp:wrapNone/>
                <wp:docPr id="6" name="Hình Bầu dục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426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0A8D9" w14:textId="2A973EAD" w:rsidR="00525E30" w:rsidRDefault="00525E30" w:rsidP="006550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E9C96" id="Hình Bầu dục 6" o:spid="_x0000_s1028" style="position:absolute;margin-left:58.2pt;margin-top:105.5pt;width:34.8pt;height:3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" fillcolor="white [3201]" strokecolor="#f8943f [3209]" strokeweight="1pt">
                <v:stroke joinstyle="miter"/>
                <v:textbox>
                  <w:txbxContent>
                    <w:p w14:paraId="6070A8D9" w14:textId="2A973EAD" w:rsidR="00525E30" w:rsidRDefault="00525E30" w:rsidP="006550A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550A2">
        <w:rPr>
          <w:noProof/>
        </w:rPr>
        <w:drawing>
          <wp:inline distT="0" distB="0" distL="0" distR="0" wp14:anchorId="2E336FD1" wp14:editId="3BEBCB9F">
            <wp:extent cx="5943600" cy="2372995"/>
            <wp:effectExtent l="0" t="0" r="0" b="825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4DC2" w14:textId="5561095A" w:rsidR="003170C0" w:rsidRDefault="003170C0" w:rsidP="003170C0">
      <w:pPr>
        <w:spacing w:after="0"/>
      </w:pPr>
      <w:r w:rsidRPr="003170C0">
        <w:t>Component Description</w:t>
      </w:r>
      <w: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05"/>
        <w:gridCol w:w="1620"/>
        <w:gridCol w:w="6025"/>
      </w:tblGrid>
      <w:tr w:rsidR="00FA54F8" w14:paraId="14B4DD1E" w14:textId="77777777" w:rsidTr="00FA54F8">
        <w:tc>
          <w:tcPr>
            <w:tcW w:w="1705" w:type="dxa"/>
          </w:tcPr>
          <w:p w14:paraId="077EF9B1" w14:textId="73C5CB59" w:rsidR="00FA54F8" w:rsidRDefault="00FA54F8" w:rsidP="000748D1">
            <w:pPr>
              <w:tabs>
                <w:tab w:val="left" w:pos="984"/>
              </w:tabs>
              <w:jc w:val="center"/>
            </w:pPr>
            <w:r>
              <w:t>Item</w:t>
            </w:r>
          </w:p>
        </w:tc>
        <w:tc>
          <w:tcPr>
            <w:tcW w:w="1620" w:type="dxa"/>
          </w:tcPr>
          <w:p w14:paraId="2D3DC149" w14:textId="7DF96A04" w:rsidR="00FA54F8" w:rsidRDefault="00FA54F8" w:rsidP="000748D1">
            <w:pPr>
              <w:tabs>
                <w:tab w:val="left" w:pos="984"/>
              </w:tabs>
              <w:jc w:val="center"/>
            </w:pPr>
            <w:r>
              <w:t>Action</w:t>
            </w:r>
          </w:p>
        </w:tc>
        <w:tc>
          <w:tcPr>
            <w:tcW w:w="6025" w:type="dxa"/>
          </w:tcPr>
          <w:p w14:paraId="352CDA06" w14:textId="12C82260" w:rsidR="00FA54F8" w:rsidRDefault="00FA54F8" w:rsidP="003E6708">
            <w:pPr>
              <w:tabs>
                <w:tab w:val="left" w:pos="984"/>
              </w:tabs>
            </w:pPr>
            <w:r>
              <w:t>Description</w:t>
            </w:r>
          </w:p>
        </w:tc>
      </w:tr>
      <w:tr w:rsidR="00FA54F8" w14:paraId="5748EF92" w14:textId="77777777" w:rsidTr="00FA54F8">
        <w:tc>
          <w:tcPr>
            <w:tcW w:w="1705" w:type="dxa"/>
          </w:tcPr>
          <w:p w14:paraId="79937F91" w14:textId="64E104A6" w:rsidR="00FA54F8" w:rsidRDefault="00FA54F8" w:rsidP="000748D1">
            <w:pPr>
              <w:tabs>
                <w:tab w:val="left" w:pos="984"/>
              </w:tabs>
              <w:jc w:val="center"/>
            </w:pPr>
            <w:r>
              <w:t>Email</w:t>
            </w:r>
            <w:r w:rsidR="000748D1">
              <w:t xml:space="preserve"> (1)</w:t>
            </w:r>
          </w:p>
        </w:tc>
        <w:tc>
          <w:tcPr>
            <w:tcW w:w="1620" w:type="dxa"/>
          </w:tcPr>
          <w:p w14:paraId="2A91DC4E" w14:textId="00FEF156" w:rsidR="00FA54F8" w:rsidRDefault="00FA54F8" w:rsidP="000748D1">
            <w:pPr>
              <w:tabs>
                <w:tab w:val="left" w:pos="984"/>
              </w:tabs>
              <w:jc w:val="center"/>
            </w:pPr>
            <w:r>
              <w:t>Input</w:t>
            </w:r>
          </w:p>
        </w:tc>
        <w:tc>
          <w:tcPr>
            <w:tcW w:w="6025" w:type="dxa"/>
          </w:tcPr>
          <w:p w14:paraId="38BD7547" w14:textId="7782E5B2" w:rsidR="00FA54F8" w:rsidRDefault="00FA54F8" w:rsidP="003E6708">
            <w:pPr>
              <w:tabs>
                <w:tab w:val="left" w:pos="984"/>
              </w:tabs>
            </w:pPr>
            <w:proofErr w:type="spellStart"/>
            <w:r>
              <w:t>Nhập</w:t>
            </w:r>
            <w:proofErr w:type="spellEnd"/>
            <w:r>
              <w:t xml:space="preserve"> email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ô </w:t>
            </w:r>
            <w:proofErr w:type="spellStart"/>
            <w:r>
              <w:t>trống</w:t>
            </w:r>
            <w:proofErr w:type="spellEnd"/>
            <w:r>
              <w:t>.</w:t>
            </w:r>
          </w:p>
        </w:tc>
      </w:tr>
      <w:tr w:rsidR="00FA54F8" w14:paraId="625645C9" w14:textId="77777777" w:rsidTr="00FA54F8">
        <w:tc>
          <w:tcPr>
            <w:tcW w:w="1705" w:type="dxa"/>
          </w:tcPr>
          <w:p w14:paraId="241B9885" w14:textId="71574B22" w:rsidR="00FA54F8" w:rsidRDefault="00FA54F8" w:rsidP="000748D1">
            <w:pPr>
              <w:tabs>
                <w:tab w:val="left" w:pos="984"/>
              </w:tabs>
              <w:jc w:val="center"/>
            </w:pPr>
            <w:r>
              <w:t>Continue</w:t>
            </w:r>
            <w:r w:rsidR="000748D1">
              <w:t xml:space="preserve"> (2)</w:t>
            </w:r>
          </w:p>
        </w:tc>
        <w:tc>
          <w:tcPr>
            <w:tcW w:w="1620" w:type="dxa"/>
          </w:tcPr>
          <w:p w14:paraId="51B6F00C" w14:textId="33C6DB45" w:rsidR="00FA54F8" w:rsidRDefault="00FA54F8" w:rsidP="000748D1">
            <w:pPr>
              <w:tabs>
                <w:tab w:val="left" w:pos="984"/>
              </w:tabs>
              <w:jc w:val="center"/>
            </w:pPr>
            <w:r>
              <w:t>Tap</w:t>
            </w:r>
          </w:p>
        </w:tc>
        <w:tc>
          <w:tcPr>
            <w:tcW w:w="6025" w:type="dxa"/>
          </w:tcPr>
          <w:p w14:paraId="7223CC01" w14:textId="1F5E4922" w:rsidR="00FA54F8" w:rsidRDefault="00FA54F8" w:rsidP="003E6708">
            <w:pPr>
              <w:tabs>
                <w:tab w:val="left" w:pos="984"/>
              </w:tabs>
            </w:pPr>
            <w:proofErr w:type="spellStart"/>
            <w:r>
              <w:t>Nhấp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.</w:t>
            </w:r>
          </w:p>
        </w:tc>
      </w:tr>
    </w:tbl>
    <w:p w14:paraId="2DB5FC3D" w14:textId="01CBFF20" w:rsidR="00E4458A" w:rsidRDefault="00E4458A" w:rsidP="003E6708">
      <w:pPr>
        <w:tabs>
          <w:tab w:val="left" w:pos="984"/>
        </w:tabs>
      </w:pPr>
    </w:p>
    <w:p w14:paraId="0A072DCB" w14:textId="50747CF2" w:rsidR="00932D4A" w:rsidRDefault="00932D4A" w:rsidP="003E6708">
      <w:pPr>
        <w:tabs>
          <w:tab w:val="left" w:pos="984"/>
        </w:tabs>
      </w:pPr>
    </w:p>
    <w:p w14:paraId="1FEA233A" w14:textId="74563206" w:rsidR="00932D4A" w:rsidRDefault="00932D4A" w:rsidP="003E6708">
      <w:pPr>
        <w:tabs>
          <w:tab w:val="left" w:pos="984"/>
        </w:tabs>
      </w:pPr>
    </w:p>
    <w:p w14:paraId="29C9F4BC" w14:textId="43BEA125" w:rsidR="00932D4A" w:rsidRDefault="00932D4A" w:rsidP="003E6708">
      <w:pPr>
        <w:tabs>
          <w:tab w:val="left" w:pos="984"/>
        </w:tabs>
      </w:pPr>
    </w:p>
    <w:p w14:paraId="0338E1E9" w14:textId="383F567A" w:rsidR="00932D4A" w:rsidRDefault="00932D4A" w:rsidP="003E6708">
      <w:pPr>
        <w:tabs>
          <w:tab w:val="left" w:pos="984"/>
        </w:tabs>
      </w:pPr>
    </w:p>
    <w:p w14:paraId="70E54DF4" w14:textId="27EC6CFF" w:rsidR="00932D4A" w:rsidRDefault="00932D4A" w:rsidP="003E6708">
      <w:pPr>
        <w:tabs>
          <w:tab w:val="left" w:pos="984"/>
        </w:tabs>
      </w:pPr>
    </w:p>
    <w:p w14:paraId="341E4715" w14:textId="0899BF4F" w:rsidR="00932D4A" w:rsidRDefault="00932D4A" w:rsidP="003E6708">
      <w:pPr>
        <w:tabs>
          <w:tab w:val="left" w:pos="984"/>
        </w:tabs>
      </w:pPr>
    </w:p>
    <w:p w14:paraId="0D4CE28A" w14:textId="599B7B62" w:rsidR="00932D4A" w:rsidRDefault="00932D4A" w:rsidP="003E6708">
      <w:pPr>
        <w:tabs>
          <w:tab w:val="left" w:pos="984"/>
        </w:tabs>
      </w:pPr>
    </w:p>
    <w:p w14:paraId="3CD941BB" w14:textId="75BB88AF" w:rsidR="00932D4A" w:rsidRDefault="00932D4A" w:rsidP="003E6708">
      <w:pPr>
        <w:tabs>
          <w:tab w:val="left" w:pos="984"/>
        </w:tabs>
      </w:pPr>
    </w:p>
    <w:p w14:paraId="3677950A" w14:textId="77777777" w:rsidR="00932D4A" w:rsidRDefault="00932D4A" w:rsidP="003E6708">
      <w:pPr>
        <w:tabs>
          <w:tab w:val="left" w:pos="984"/>
        </w:tabs>
      </w:pPr>
    </w:p>
    <w:p w14:paraId="06050F7B" w14:textId="1CB9C502" w:rsidR="003170C0" w:rsidRDefault="003170C0" w:rsidP="003E6708">
      <w:pPr>
        <w:tabs>
          <w:tab w:val="left" w:pos="984"/>
        </w:tabs>
      </w:pPr>
    </w:p>
    <w:p w14:paraId="1DC79866" w14:textId="0D2E3D27" w:rsidR="003170C0" w:rsidRDefault="003170C0" w:rsidP="003E6708">
      <w:pPr>
        <w:tabs>
          <w:tab w:val="left" w:pos="984"/>
        </w:tabs>
      </w:pPr>
    </w:p>
    <w:p w14:paraId="41ECA835" w14:textId="613540D8" w:rsidR="003170C0" w:rsidRDefault="003170C0" w:rsidP="003170C0">
      <w:pPr>
        <w:pStyle w:val="u2"/>
      </w:pPr>
      <w:bookmarkStart w:id="4" w:name="_Toc4218252"/>
      <w:r>
        <w:lastRenderedPageBreak/>
        <w:t xml:space="preserve">User story &amp; mockup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bookmarkEnd w:id="4"/>
      <w:proofErr w:type="spellEnd"/>
    </w:p>
    <w:p w14:paraId="12A90660" w14:textId="64617678" w:rsidR="00FA54F8" w:rsidRDefault="00FA54F8" w:rsidP="00FA54F8">
      <w:pPr>
        <w:spacing w:after="0"/>
      </w:pPr>
      <w:r>
        <w:t xml:space="preserve">User story name: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0A0AB7A2" w14:textId="5937F375" w:rsidR="00FA54F8" w:rsidRDefault="00FA54F8" w:rsidP="00FA54F8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vi-VN"/>
        </w:rPr>
        <w:t>Associated</w:t>
      </w:r>
      <w:proofErr w:type="spellEnd"/>
      <w:r>
        <w:rPr>
          <w:rFonts w:cs="Times New Roman"/>
          <w:szCs w:val="26"/>
          <w:lang w:val="vi-VN"/>
        </w:rPr>
        <w:t xml:space="preserve"> </w:t>
      </w:r>
      <w:proofErr w:type="spellStart"/>
      <w:r>
        <w:rPr>
          <w:rFonts w:cs="Times New Roman"/>
          <w:szCs w:val="26"/>
          <w:lang w:val="vi-VN"/>
        </w:rPr>
        <w:t>user</w:t>
      </w:r>
      <w:proofErr w:type="spellEnd"/>
      <w:r>
        <w:rPr>
          <w:rFonts w:cs="Times New Roman"/>
          <w:szCs w:val="26"/>
          <w:lang w:val="vi-VN"/>
        </w:rPr>
        <w:t xml:space="preserve"> </w:t>
      </w:r>
      <w:proofErr w:type="spellStart"/>
      <w:r>
        <w:rPr>
          <w:rFonts w:cs="Times New Roman"/>
          <w:szCs w:val="26"/>
          <w:lang w:val="vi-VN"/>
        </w:rPr>
        <w:t>stories</w:t>
      </w:r>
      <w:proofErr w:type="spellEnd"/>
      <w:r>
        <w:rPr>
          <w:rFonts w:cs="Times New Roman"/>
          <w:szCs w:val="26"/>
          <w:lang w:val="vi-VN"/>
        </w:rPr>
        <w:t>:</w:t>
      </w:r>
      <w:r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Tôi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muốn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có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nút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giỏ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hàng</w:t>
      </w:r>
      <w:proofErr w:type="spellEnd"/>
      <w:r w:rsidR="00274EB5">
        <w:rPr>
          <w:rFonts w:cs="Times New Roman"/>
          <w:szCs w:val="26"/>
        </w:rPr>
        <w:t xml:space="preserve">, </w:t>
      </w:r>
      <w:proofErr w:type="spellStart"/>
      <w:r w:rsidR="00274EB5">
        <w:rPr>
          <w:rFonts w:cs="Times New Roman"/>
          <w:szCs w:val="26"/>
        </w:rPr>
        <w:t>để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tôi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thấy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sản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phẩm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đã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được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thêm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vào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giỏ</w:t>
      </w:r>
      <w:proofErr w:type="spellEnd"/>
      <w:r w:rsidR="00274EB5">
        <w:rPr>
          <w:rFonts w:cs="Times New Roman"/>
          <w:szCs w:val="26"/>
        </w:rPr>
        <w:t xml:space="preserve"> </w:t>
      </w:r>
      <w:proofErr w:type="spellStart"/>
      <w:r w:rsidR="00274EB5">
        <w:rPr>
          <w:rFonts w:cs="Times New Roman"/>
          <w:szCs w:val="26"/>
        </w:rPr>
        <w:t>hàng</w:t>
      </w:r>
      <w:proofErr w:type="spellEnd"/>
      <w:r w:rsidR="00274EB5">
        <w:rPr>
          <w:rFonts w:cs="Times New Roman"/>
          <w:szCs w:val="26"/>
        </w:rPr>
        <w:t>.</w:t>
      </w:r>
    </w:p>
    <w:p w14:paraId="65BE1FED" w14:textId="77777777" w:rsidR="00274EB5" w:rsidRDefault="00274EB5" w:rsidP="00274EB5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vi-VN"/>
        </w:rPr>
        <w:t>Updated</w:t>
      </w:r>
      <w:proofErr w:type="spellEnd"/>
      <w:r>
        <w:rPr>
          <w:rFonts w:cs="Times New Roman"/>
          <w:szCs w:val="26"/>
          <w:lang w:val="vi-VN"/>
        </w:rPr>
        <w:t xml:space="preserve"> </w:t>
      </w:r>
      <w:proofErr w:type="spellStart"/>
      <w:r>
        <w:rPr>
          <w:rFonts w:cs="Times New Roman"/>
          <w:szCs w:val="26"/>
          <w:lang w:val="vi-VN"/>
        </w:rPr>
        <w:t>date</w:t>
      </w:r>
      <w:proofErr w:type="spellEnd"/>
      <w:r>
        <w:rPr>
          <w:rFonts w:cs="Times New Roman"/>
          <w:szCs w:val="26"/>
          <w:lang w:val="vi-VN"/>
        </w:rPr>
        <w:t>:</w:t>
      </w:r>
      <w:r>
        <w:rPr>
          <w:rFonts w:cs="Times New Roman"/>
          <w:szCs w:val="26"/>
        </w:rPr>
        <w:t xml:space="preserve"> 23/3/2019</w:t>
      </w:r>
    </w:p>
    <w:p w14:paraId="5283A48C" w14:textId="58F01F58" w:rsidR="00274EB5" w:rsidRDefault="00274EB5" w:rsidP="00274EB5">
      <w:pPr>
        <w:spacing w:after="0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  <w:lang w:val="vi-VN"/>
        </w:rPr>
        <w:t>Description</w:t>
      </w:r>
      <w:proofErr w:type="spellEnd"/>
      <w:r>
        <w:rPr>
          <w:rFonts w:cs="Times New Roman"/>
          <w:szCs w:val="26"/>
          <w:lang w:val="vi-VN"/>
        </w:rPr>
        <w:t>: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tôi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giỏ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toán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>.</w:t>
      </w:r>
    </w:p>
    <w:p w14:paraId="0EEF6278" w14:textId="26908664" w:rsidR="00274EB5" w:rsidRDefault="000748D1" w:rsidP="00274EB5">
      <w:pPr>
        <w:spacing w:after="0"/>
      </w:pPr>
      <w:r>
        <w:t>Main flow</w:t>
      </w:r>
    </w:p>
    <w:p w14:paraId="118074CF" w14:textId="44577AF9" w:rsidR="000748D1" w:rsidRDefault="00932D4A" w:rsidP="00274EB5">
      <w:pPr>
        <w:spacing w:after="0"/>
      </w:pPr>
      <w:r>
        <w:rPr>
          <w:noProof/>
        </w:rPr>
        <w:drawing>
          <wp:inline distT="0" distB="0" distL="0" distR="0" wp14:anchorId="6B157B3F" wp14:editId="249595BB">
            <wp:extent cx="5943600" cy="3676015"/>
            <wp:effectExtent l="0" t="0" r="0" b="635"/>
            <wp:docPr id="197" name="Hình ảnh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9C95" w14:textId="77777777" w:rsidR="00274EB5" w:rsidRPr="00274EB5" w:rsidRDefault="00274EB5" w:rsidP="00274EB5">
      <w:pPr>
        <w:spacing w:after="0"/>
      </w:pPr>
    </w:p>
    <w:p w14:paraId="515FC152" w14:textId="73A83689" w:rsidR="00274EB5" w:rsidRDefault="00274EB5" w:rsidP="00274EB5">
      <w:pPr>
        <w:spacing w:after="0"/>
      </w:pPr>
      <w:r>
        <w:t>Business rules:</w:t>
      </w:r>
    </w:p>
    <w:p w14:paraId="17412513" w14:textId="0949C48B" w:rsidR="00274EB5" w:rsidRDefault="00274EB5" w:rsidP="00274EB5">
      <w:pPr>
        <w:pStyle w:val="oancuaDanhsach"/>
        <w:numPr>
          <w:ilvl w:val="0"/>
          <w:numId w:val="6"/>
        </w:numPr>
        <w:spacing w:after="0"/>
      </w:pPr>
      <w:r>
        <w:t>N/A</w:t>
      </w:r>
    </w:p>
    <w:p w14:paraId="6B4B852C" w14:textId="77777777" w:rsidR="00274EB5" w:rsidRDefault="00274EB5" w:rsidP="00274EB5">
      <w:pPr>
        <w:spacing w:after="0"/>
      </w:pPr>
      <w:r>
        <w:t>Acceptance Criteria:</w:t>
      </w:r>
    </w:p>
    <w:p w14:paraId="46D8C77C" w14:textId="0B338B9D" w:rsidR="00274EB5" w:rsidRDefault="00274EB5" w:rsidP="00274EB5">
      <w:pPr>
        <w:pStyle w:val="oancuaDanhsach"/>
        <w:numPr>
          <w:ilvl w:val="0"/>
          <w:numId w:val="6"/>
        </w:numPr>
        <w:spacing w:after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icon “</w:t>
      </w:r>
      <w:proofErr w:type="spellStart"/>
      <w:r w:rsidR="007574BE">
        <w:t>G</w:t>
      </w:r>
      <w:r>
        <w:t>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” </w:t>
      </w:r>
      <w:proofErr w:type="spellStart"/>
      <w:proofErr w:type="gramStart"/>
      <w:r>
        <w:t>nằm</w:t>
      </w:r>
      <w:proofErr w:type="spellEnd"/>
      <w:r>
        <w:t xml:space="preserve">  ở</w:t>
      </w:r>
      <w:proofErr w:type="gramEnd"/>
      <w:r>
        <w:t xml:space="preserve"> </w:t>
      </w:r>
      <w:proofErr w:type="spellStart"/>
      <w:r>
        <w:t>thanh</w:t>
      </w:r>
      <w:proofErr w:type="spellEnd"/>
      <w:r>
        <w:t xml:space="preserve"> sidebar.</w:t>
      </w:r>
    </w:p>
    <w:p w14:paraId="6B8E9A8C" w14:textId="6E0B054C" w:rsidR="00274EB5" w:rsidRDefault="00274EB5" w:rsidP="00274EB5">
      <w:pPr>
        <w:pStyle w:val="oancuaDanhsach"/>
        <w:numPr>
          <w:ilvl w:val="0"/>
          <w:numId w:val="6"/>
        </w:numPr>
        <w:spacing w:after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 w:rsidR="005712E6">
        <w:t>ảnh</w:t>
      </w:r>
      <w:proofErr w:type="spellEnd"/>
      <w:r w:rsidR="005712E6">
        <w:t xml:space="preserve"> </w:t>
      </w:r>
      <w:proofErr w:type="spellStart"/>
      <w:r w:rsidR="005712E6">
        <w:t>minh</w:t>
      </w:r>
      <w:proofErr w:type="spellEnd"/>
      <w:r w:rsidR="005712E6">
        <w:t xml:space="preserve"> </w:t>
      </w:r>
      <w:proofErr w:type="spellStart"/>
      <w:r w:rsidR="005712E6">
        <w:t>họa</w:t>
      </w:r>
      <w:proofErr w:type="spellEnd"/>
      <w:r w:rsidR="005712E6"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>…</w:t>
      </w:r>
    </w:p>
    <w:p w14:paraId="5D62D1EC" w14:textId="0929BDD6" w:rsidR="009D63D6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“Add to Cart”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21647C3B" w14:textId="07B5EAC9" w:rsidR="005712E6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Mỗi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“1”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them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8FCCF79" w14:textId="2EC09040" w:rsidR="005712E6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5904D874" w14:textId="0E8A028D" w:rsidR="005712E6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Khi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”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5F90961D" w14:textId="71A88075" w:rsidR="005712E6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lastRenderedPageBreak/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“Check out”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6F3B2CD8" w14:textId="1B14F865" w:rsidR="005712E6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Khi</w:t>
      </w:r>
      <w:proofErr w:type="spellEnd"/>
      <w:r>
        <w:t xml:space="preserve"> </w:t>
      </w:r>
      <w:proofErr w:type="spellStart"/>
      <w:r>
        <w:t>nhấp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“Check out”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37350C68" w14:textId="69D2C3FB" w:rsidR="005712E6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“Delete cart”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A752C99" w14:textId="6854F00D" w:rsidR="005712E6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“Update cart”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1D8A2420" w14:textId="39137DF3" w:rsidR="005712E6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3BD39750" w14:textId="656EA433" w:rsidR="000748D1" w:rsidRDefault="000748D1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>.</w:t>
      </w:r>
    </w:p>
    <w:p w14:paraId="250CCCDE" w14:textId="1D45AA3A" w:rsidR="003170C0" w:rsidRDefault="005712E6" w:rsidP="003170C0">
      <w:pPr>
        <w:pStyle w:val="oancuaDanhsach"/>
        <w:numPr>
          <w:ilvl w:val="0"/>
          <w:numId w:val="6"/>
        </w:numPr>
        <w:spacing w:after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r w:rsidR="007574BE">
        <w:t xml:space="preserve">Thanh </w:t>
      </w:r>
      <w:proofErr w:type="spellStart"/>
      <w:r w:rsidR="007574BE">
        <w:t>toán</w:t>
      </w:r>
      <w:proofErr w:type="spellEnd"/>
      <w:r>
        <w:t>”</w:t>
      </w:r>
      <w:r w:rsidR="007574BE">
        <w:t>.</w:t>
      </w:r>
    </w:p>
    <w:p w14:paraId="0D67A857" w14:textId="4D46DC49" w:rsidR="003170C0" w:rsidRDefault="007574BE" w:rsidP="003170C0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6757632" wp14:editId="41486B60">
                <wp:simplePos x="0" y="0"/>
                <wp:positionH relativeFrom="column">
                  <wp:posOffset>4531360</wp:posOffset>
                </wp:positionH>
                <wp:positionV relativeFrom="paragraph">
                  <wp:posOffset>1898650</wp:posOffset>
                </wp:positionV>
                <wp:extent cx="306705" cy="238760"/>
                <wp:effectExtent l="0" t="0" r="17145" b="2794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" cy="2387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BFD7F" w14:textId="121A1CA0" w:rsidR="00525E30" w:rsidRPr="002E5555" w:rsidRDefault="00525E30" w:rsidP="0002032A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57632" id="Text Box 2" o:spid="_x0000_s1029" type="#_x0000_t202" style="position:absolute;margin-left:356.8pt;margin-top:149.5pt;width:24.15pt;height:18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" filled="f" strokecolor="white [3212]">
                <v:textbox>
                  <w:txbxContent>
                    <w:p w14:paraId="2F0BFD7F" w14:textId="121A1CA0" w:rsidR="00525E30" w:rsidRPr="002E5555" w:rsidRDefault="00525E30" w:rsidP="0002032A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CB20ED" wp14:editId="327DC51F">
                <wp:simplePos x="0" y="0"/>
                <wp:positionH relativeFrom="column">
                  <wp:posOffset>3581400</wp:posOffset>
                </wp:positionH>
                <wp:positionV relativeFrom="paragraph">
                  <wp:posOffset>1652270</wp:posOffset>
                </wp:positionV>
                <wp:extent cx="249555" cy="247650"/>
                <wp:effectExtent l="0" t="0" r="17145" b="1905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123023" w14:textId="0B9593F0" w:rsidR="00525E30" w:rsidRPr="002E5555" w:rsidRDefault="00525E30" w:rsidP="002E55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B20ED" id="_x0000_s1030" type="#_x0000_t202" style="position:absolute;margin-left:282pt;margin-top:130.1pt;width:19.65pt;height:19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" filled="f" strokecolor="white [3212]">
                <v:textbox>
                  <w:txbxContent>
                    <w:p w14:paraId="57123023" w14:textId="0B9593F0" w:rsidR="00525E30" w:rsidRPr="002E5555" w:rsidRDefault="00525E30" w:rsidP="002E555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74EB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7A9C0FD" wp14:editId="3DA6C55D">
                <wp:simplePos x="0" y="0"/>
                <wp:positionH relativeFrom="column">
                  <wp:posOffset>4958080</wp:posOffset>
                </wp:positionH>
                <wp:positionV relativeFrom="paragraph">
                  <wp:posOffset>204470</wp:posOffset>
                </wp:positionV>
                <wp:extent cx="249555" cy="269240"/>
                <wp:effectExtent l="0" t="0" r="17145" b="1651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692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C1883" w14:textId="100A56D9" w:rsidR="00525E30" w:rsidRPr="002E5555" w:rsidRDefault="00525E30" w:rsidP="002E55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9C0FD" id="_x0000_s1031" type="#_x0000_t202" style="position:absolute;margin-left:390.4pt;margin-top:16.1pt;width:19.65pt;height:21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" filled="f" strokecolor="white [3212]">
                <v:textbox>
                  <w:txbxContent>
                    <w:p w14:paraId="123C1883" w14:textId="100A56D9" w:rsidR="00525E30" w:rsidRPr="002E5555" w:rsidRDefault="00525E30" w:rsidP="002E555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2032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018272" wp14:editId="59D298E6">
                <wp:simplePos x="0" y="0"/>
                <wp:positionH relativeFrom="column">
                  <wp:posOffset>4578309</wp:posOffset>
                </wp:positionH>
                <wp:positionV relativeFrom="paragraph">
                  <wp:posOffset>1913808</wp:posOffset>
                </wp:positionV>
                <wp:extent cx="198120" cy="190500"/>
                <wp:effectExtent l="0" t="0" r="11430" b="19050"/>
                <wp:wrapNone/>
                <wp:docPr id="40" name="Hình Bầu dụ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1633B6" id="Hình Bầu dục 40" o:spid="_x0000_s1026" style="position:absolute;margin-left:360.5pt;margin-top:150.7pt;width:15.6pt;height: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" fillcolor="white [3201]" strokecolor="#f8943f [3209]" strokeweight="1pt">
                <v:stroke joinstyle="miter"/>
              </v:oval>
            </w:pict>
          </mc:Fallback>
        </mc:AlternateContent>
      </w:r>
      <w:r w:rsidR="002E5555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666C80" wp14:editId="7AB3DD70">
                <wp:simplePos x="0" y="0"/>
                <wp:positionH relativeFrom="column">
                  <wp:posOffset>4419067</wp:posOffset>
                </wp:positionH>
                <wp:positionV relativeFrom="paragraph">
                  <wp:posOffset>1662185</wp:posOffset>
                </wp:positionV>
                <wp:extent cx="368648" cy="234315"/>
                <wp:effectExtent l="0" t="0" r="12700" b="13335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48" cy="23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66113" w14:textId="679FFD15" w:rsidR="00525E30" w:rsidRPr="002E5555" w:rsidRDefault="00525E30" w:rsidP="002E55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66C80" id="_x0000_s1032" type="#_x0000_t202" style="position:absolute;margin-left:347.95pt;margin-top:130.9pt;width:29.05pt;height:18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" filled="f" strokecolor="white [3212]">
                <v:textbox>
                  <w:txbxContent>
                    <w:p w14:paraId="53066113" w14:textId="679FFD15" w:rsidR="00525E30" w:rsidRPr="002E5555" w:rsidRDefault="00525E30" w:rsidP="002E555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E555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3EA196" wp14:editId="13848EB6">
                <wp:simplePos x="0" y="0"/>
                <wp:positionH relativeFrom="column">
                  <wp:posOffset>4458970</wp:posOffset>
                </wp:positionH>
                <wp:positionV relativeFrom="paragraph">
                  <wp:posOffset>1675130</wp:posOffset>
                </wp:positionV>
                <wp:extent cx="198120" cy="190500"/>
                <wp:effectExtent l="0" t="0" r="11430" b="19050"/>
                <wp:wrapNone/>
                <wp:docPr id="38" name="Hình Bầu dụ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245B19" id="Hình Bầu dục 38" o:spid="_x0000_s1026" style="position:absolute;margin-left:351.1pt;margin-top:131.9pt;width:15.6pt;height: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" fillcolor="white [3201]" strokecolor="#f8943f [3209]" strokeweight="1pt">
                <v:stroke joinstyle="miter"/>
              </v:oval>
            </w:pict>
          </mc:Fallback>
        </mc:AlternateContent>
      </w:r>
      <w:r w:rsidR="002E5555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F0C0B1" wp14:editId="0BDE70FF">
                <wp:simplePos x="0" y="0"/>
                <wp:positionH relativeFrom="column">
                  <wp:posOffset>3606528</wp:posOffset>
                </wp:positionH>
                <wp:positionV relativeFrom="paragraph">
                  <wp:posOffset>1679122</wp:posOffset>
                </wp:positionV>
                <wp:extent cx="198120" cy="190500"/>
                <wp:effectExtent l="0" t="0" r="11430" b="19050"/>
                <wp:wrapNone/>
                <wp:docPr id="39" name="Hình Bầu dục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2C8F28" id="Hình Bầu dục 39" o:spid="_x0000_s1026" style="position:absolute;margin-left:284pt;margin-top:132.2pt;width:15.6pt;height: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" fillcolor="white [3201]" strokecolor="#f8943f [3209]" strokeweight="1pt">
                <v:stroke joinstyle="miter"/>
              </v:oval>
            </w:pict>
          </mc:Fallback>
        </mc:AlternateContent>
      </w:r>
      <w:r w:rsidR="002E555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B1E90B" wp14:editId="4AE162DF">
                <wp:simplePos x="0" y="0"/>
                <wp:positionH relativeFrom="column">
                  <wp:posOffset>4982029</wp:posOffset>
                </wp:positionH>
                <wp:positionV relativeFrom="paragraph">
                  <wp:posOffset>224155</wp:posOffset>
                </wp:positionV>
                <wp:extent cx="198120" cy="190500"/>
                <wp:effectExtent l="0" t="0" r="11430" b="19050"/>
                <wp:wrapNone/>
                <wp:docPr id="33" name="Hình Bầu dục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1F1819" id="Hình Bầu dục 33" o:spid="_x0000_s1026" style="position:absolute;margin-left:392.3pt;margin-top:17.65pt;width:15.6pt;height:1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" fillcolor="white [3201]" strokecolor="#f8943f [3209]" strokeweight="1pt">
                <v:stroke joinstyle="miter"/>
              </v:oval>
            </w:pict>
          </mc:Fallback>
        </mc:AlternateContent>
      </w:r>
      <w:r w:rsidR="00493F2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B5C7E58" wp14:editId="61502F77">
                <wp:simplePos x="0" y="0"/>
                <wp:positionH relativeFrom="column">
                  <wp:posOffset>443753</wp:posOffset>
                </wp:positionH>
                <wp:positionV relativeFrom="paragraph">
                  <wp:posOffset>330050</wp:posOffset>
                </wp:positionV>
                <wp:extent cx="407894" cy="1416423"/>
                <wp:effectExtent l="0" t="0" r="11430" b="12700"/>
                <wp:wrapNone/>
                <wp:docPr id="14" name="Hình chữ nhậ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894" cy="14164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2918E" id="Hình chữ nhật 14" o:spid="_x0000_s1026" style="position:absolute;margin-left:34.95pt;margin-top:26pt;width:32.1pt;height:111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" fillcolor="white [3212]" strokecolor="white [3212]" strokeweight="1pt"/>
            </w:pict>
          </mc:Fallback>
        </mc:AlternateContent>
      </w:r>
      <w:r w:rsidR="00493F25">
        <w:rPr>
          <w:noProof/>
        </w:rPr>
        <w:drawing>
          <wp:inline distT="0" distB="0" distL="0" distR="0" wp14:anchorId="620AC9AA" wp14:editId="60D94EF7">
            <wp:extent cx="5943600" cy="3138170"/>
            <wp:effectExtent l="0" t="0" r="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F73B" w14:textId="2DEC2116" w:rsidR="003170C0" w:rsidRDefault="007574BE" w:rsidP="003170C0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15DA199" wp14:editId="14E296C5">
                <wp:simplePos x="0" y="0"/>
                <wp:positionH relativeFrom="column">
                  <wp:posOffset>5662930</wp:posOffset>
                </wp:positionH>
                <wp:positionV relativeFrom="paragraph">
                  <wp:posOffset>2475230</wp:posOffset>
                </wp:positionV>
                <wp:extent cx="198120" cy="190500"/>
                <wp:effectExtent l="0" t="0" r="11430" b="19050"/>
                <wp:wrapNone/>
                <wp:docPr id="19" name="Hình Bầu dụ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2035BB" id="Hình Bầu dục 19" o:spid="_x0000_s1026" style="position:absolute;margin-left:445.9pt;margin-top:194.9pt;width:15.6pt;height:1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" fillcolor="white [3201]" strokecolor="#f8943f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149D45" wp14:editId="1D86C2C6">
                <wp:simplePos x="0" y="0"/>
                <wp:positionH relativeFrom="column">
                  <wp:posOffset>5635625</wp:posOffset>
                </wp:positionH>
                <wp:positionV relativeFrom="paragraph">
                  <wp:posOffset>2454275</wp:posOffset>
                </wp:positionV>
                <wp:extent cx="249555" cy="247650"/>
                <wp:effectExtent l="0" t="0" r="17145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31730" w14:textId="00FE2393" w:rsidR="00525E30" w:rsidRPr="002E5555" w:rsidRDefault="00525E30" w:rsidP="007574B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49D45" id="_x0000_s1033" type="#_x0000_t202" style="position:absolute;margin-left:443.75pt;margin-top:193.25pt;width:19.65pt;height:19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" filled="f" strokecolor="white [3212]">
                <v:textbox>
                  <w:txbxContent>
                    <w:p w14:paraId="15331730" w14:textId="00FE2393" w:rsidR="00525E30" w:rsidRPr="002E5555" w:rsidRDefault="00525E30" w:rsidP="007574B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274EB5">
        <w:rPr>
          <w:noProof/>
        </w:rPr>
        <w:drawing>
          <wp:inline distT="0" distB="0" distL="0" distR="0" wp14:anchorId="26CDFD10" wp14:editId="2697A7DC">
            <wp:extent cx="5943600" cy="3201670"/>
            <wp:effectExtent l="0" t="0" r="0" b="0"/>
            <wp:docPr id="3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E606" w14:textId="0C8955AF" w:rsidR="007574BE" w:rsidRDefault="000748D1" w:rsidP="003170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133B418" wp14:editId="64F2E608">
                <wp:simplePos x="0" y="0"/>
                <wp:positionH relativeFrom="column">
                  <wp:posOffset>3647440</wp:posOffset>
                </wp:positionH>
                <wp:positionV relativeFrom="paragraph">
                  <wp:posOffset>2964815</wp:posOffset>
                </wp:positionV>
                <wp:extent cx="249555" cy="247650"/>
                <wp:effectExtent l="0" t="0" r="17145" b="1905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3D7AF" w14:textId="3956379B" w:rsidR="00525E30" w:rsidRPr="002E5555" w:rsidRDefault="00525E30" w:rsidP="000748D1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3B418" id="_x0000_s1034" type="#_x0000_t202" style="position:absolute;margin-left:287.2pt;margin-top:233.45pt;width:19.65pt;height:19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" filled="f" strokecolor="white [3212]">
                <v:textbox>
                  <w:txbxContent>
                    <w:p w14:paraId="7FA3D7AF" w14:textId="3956379B" w:rsidR="00525E30" w:rsidRPr="002E5555" w:rsidRDefault="00525E30" w:rsidP="000748D1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8D25DD" wp14:editId="3D206824">
                <wp:simplePos x="0" y="0"/>
                <wp:positionH relativeFrom="column">
                  <wp:posOffset>3662680</wp:posOffset>
                </wp:positionH>
                <wp:positionV relativeFrom="paragraph">
                  <wp:posOffset>2988945</wp:posOffset>
                </wp:positionV>
                <wp:extent cx="198120" cy="190500"/>
                <wp:effectExtent l="0" t="0" r="11430" b="19050"/>
                <wp:wrapNone/>
                <wp:docPr id="193" name="Hình Bầu dục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E5C4A" id="Hình Bầu dục 193" o:spid="_x0000_s1026" style="position:absolute;margin-left:288.4pt;margin-top:235.35pt;width:15.6pt;height:1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" fillcolor="white [3201]" strokecolor="#f8943f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EC709A3" wp14:editId="2B00261E">
                <wp:simplePos x="0" y="0"/>
                <wp:positionH relativeFrom="column">
                  <wp:posOffset>3751580</wp:posOffset>
                </wp:positionH>
                <wp:positionV relativeFrom="paragraph">
                  <wp:posOffset>1146175</wp:posOffset>
                </wp:positionV>
                <wp:extent cx="249555" cy="247650"/>
                <wp:effectExtent l="0" t="0" r="17145" b="19050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A66674" w14:textId="7B71E475" w:rsidR="00525E30" w:rsidRPr="002E5555" w:rsidRDefault="00525E30" w:rsidP="007574B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709A3" id="_x0000_s1035" type="#_x0000_t202" style="position:absolute;margin-left:295.4pt;margin-top:90.25pt;width:19.65pt;height:19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" filled="f" strokecolor="white [3212]">
                <v:textbox>
                  <w:txbxContent>
                    <w:p w14:paraId="56A66674" w14:textId="7B71E475" w:rsidR="00525E30" w:rsidRPr="002E5555" w:rsidRDefault="00525E30" w:rsidP="007574B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1F20F80" wp14:editId="35762EBD">
                <wp:simplePos x="0" y="0"/>
                <wp:positionH relativeFrom="margin">
                  <wp:align>center</wp:align>
                </wp:positionH>
                <wp:positionV relativeFrom="paragraph">
                  <wp:posOffset>2973705</wp:posOffset>
                </wp:positionV>
                <wp:extent cx="1026160" cy="233680"/>
                <wp:effectExtent l="0" t="0" r="21590" b="13970"/>
                <wp:wrapNone/>
                <wp:docPr id="57" name="Hình chữ nhật: Góc Tròn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2336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9DD93" w14:textId="56FBFD27" w:rsidR="00525E30" w:rsidRPr="000748D1" w:rsidRDefault="00525E30" w:rsidP="000748D1">
                            <w:pPr>
                              <w:jc w:val="center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0748D1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Thanh </w:t>
                            </w:r>
                            <w:proofErr w:type="spellStart"/>
                            <w:r w:rsidRPr="000748D1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F20F80" id="Hình chữ nhật: Góc Tròn 57" o:spid="_x0000_s1036" style="position:absolute;margin-left:0;margin-top:234.15pt;width:80.8pt;height:18.4pt;z-index:2517504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" fillcolor="black [3200]" strokecolor="black [1600]" strokeweight="1pt">
                <v:stroke joinstyle="miter"/>
                <v:textbox>
                  <w:txbxContent>
                    <w:p w14:paraId="40B9DD93" w14:textId="56FBFD27" w:rsidR="00525E30" w:rsidRPr="000748D1" w:rsidRDefault="00525E30" w:rsidP="000748D1">
                      <w:pPr>
                        <w:jc w:val="center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0748D1">
                        <w:rPr>
                          <w:color w:val="FFFFFF" w:themeColor="background1"/>
                          <w:sz w:val="16"/>
                          <w:szCs w:val="16"/>
                        </w:rPr>
                        <w:t xml:space="preserve">Thanh </w:t>
                      </w:r>
                      <w:proofErr w:type="spellStart"/>
                      <w:r w:rsidRPr="000748D1">
                        <w:rPr>
                          <w:color w:val="FFFFFF" w:themeColor="background1"/>
                          <w:sz w:val="16"/>
                          <w:szCs w:val="16"/>
                        </w:rPr>
                        <w:t>toán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574B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BF8E998" wp14:editId="0CE92531">
                <wp:simplePos x="0" y="0"/>
                <wp:positionH relativeFrom="page">
                  <wp:posOffset>6534150</wp:posOffset>
                </wp:positionH>
                <wp:positionV relativeFrom="paragraph">
                  <wp:posOffset>1265555</wp:posOffset>
                </wp:positionV>
                <wp:extent cx="374650" cy="247650"/>
                <wp:effectExtent l="0" t="0" r="25400" b="1905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6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62F77" w14:textId="44B47184" w:rsidR="00525E30" w:rsidRPr="002E5555" w:rsidRDefault="00525E30" w:rsidP="007574B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8E998" id="_x0000_s1037" type="#_x0000_t202" style="position:absolute;margin-left:514.5pt;margin-top:99.65pt;width:29.5pt;height:19.5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" filled="f" strokecolor="white [3212]">
                <v:textbox>
                  <w:txbxContent>
                    <w:p w14:paraId="74F62F77" w14:textId="44B47184" w:rsidR="00525E30" w:rsidRPr="002E5555" w:rsidRDefault="00525E30" w:rsidP="007574B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574B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A0FC7D7" wp14:editId="4A6E5FA3">
                <wp:simplePos x="0" y="0"/>
                <wp:positionH relativeFrom="column">
                  <wp:posOffset>5600700</wp:posOffset>
                </wp:positionH>
                <wp:positionV relativeFrom="paragraph">
                  <wp:posOffset>1017905</wp:posOffset>
                </wp:positionV>
                <wp:extent cx="307975" cy="247650"/>
                <wp:effectExtent l="0" t="0" r="15875" b="1905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DBE0E" w14:textId="72E2E03E" w:rsidR="00525E30" w:rsidRPr="002E5555" w:rsidRDefault="00525E30" w:rsidP="007574B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FC7D7" id="_x0000_s1038" type="#_x0000_t202" style="position:absolute;margin-left:441pt;margin-top:80.15pt;width:24.25pt;height:19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" filled="f" strokecolor="white [3212]">
                <v:textbox>
                  <w:txbxContent>
                    <w:p w14:paraId="298DBE0E" w14:textId="72E2E03E" w:rsidR="00525E30" w:rsidRPr="002E5555" w:rsidRDefault="00525E30" w:rsidP="007574B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574B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05E8C0" wp14:editId="411E9DE7">
                <wp:simplePos x="0" y="0"/>
                <wp:positionH relativeFrom="column">
                  <wp:posOffset>2676525</wp:posOffset>
                </wp:positionH>
                <wp:positionV relativeFrom="paragraph">
                  <wp:posOffset>1160780</wp:posOffset>
                </wp:positionV>
                <wp:extent cx="249555" cy="247650"/>
                <wp:effectExtent l="0" t="0" r="17145" b="1905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438BB" w14:textId="46672F05" w:rsidR="00525E30" w:rsidRPr="002E5555" w:rsidRDefault="00525E30" w:rsidP="007574B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5E8C0" id="_x0000_s1039" type="#_x0000_t202" style="position:absolute;margin-left:210.75pt;margin-top:91.4pt;width:19.65pt;height:19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" filled="f" strokecolor="white [3212]">
                <v:textbox>
                  <w:txbxContent>
                    <w:p w14:paraId="73D438BB" w14:textId="46672F05" w:rsidR="00525E30" w:rsidRPr="002E5555" w:rsidRDefault="00525E30" w:rsidP="007574BE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574BE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B73181" wp14:editId="710F8227">
                <wp:simplePos x="0" y="0"/>
                <wp:positionH relativeFrom="column">
                  <wp:posOffset>5643245</wp:posOffset>
                </wp:positionH>
                <wp:positionV relativeFrom="paragraph">
                  <wp:posOffset>1043305</wp:posOffset>
                </wp:positionV>
                <wp:extent cx="198120" cy="190500"/>
                <wp:effectExtent l="0" t="0" r="11430" b="19050"/>
                <wp:wrapNone/>
                <wp:docPr id="20" name="Hình Bầu dục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C4B008" id="Hình Bầu dục 20" o:spid="_x0000_s1026" style="position:absolute;margin-left:444.35pt;margin-top:82.15pt;width:15.6pt;height:1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" fillcolor="white [3201]" strokecolor="#f8943f [3209]" strokeweight="1pt">
                <v:stroke joinstyle="miter"/>
              </v:oval>
            </w:pict>
          </mc:Fallback>
        </mc:AlternateContent>
      </w:r>
      <w:r w:rsidR="007574BE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835CB34" wp14:editId="192E3F8C">
                <wp:simplePos x="0" y="0"/>
                <wp:positionH relativeFrom="column">
                  <wp:posOffset>5645150</wp:posOffset>
                </wp:positionH>
                <wp:positionV relativeFrom="paragraph">
                  <wp:posOffset>1287780</wp:posOffset>
                </wp:positionV>
                <wp:extent cx="198120" cy="190500"/>
                <wp:effectExtent l="0" t="0" r="11430" b="19050"/>
                <wp:wrapNone/>
                <wp:docPr id="21" name="Hình Bầu dụ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3DE421" id="Hình Bầu dục 21" o:spid="_x0000_s1026" style="position:absolute;margin-left:444.5pt;margin-top:101.4pt;width:15.6pt;height:1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" fillcolor="white [3201]" strokecolor="#f8943f [3209]" strokeweight="1pt">
                <v:stroke joinstyle="miter"/>
              </v:oval>
            </w:pict>
          </mc:Fallback>
        </mc:AlternateContent>
      </w:r>
      <w:r w:rsidR="007574B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0589EDE" wp14:editId="51C8549F">
                <wp:simplePos x="0" y="0"/>
                <wp:positionH relativeFrom="column">
                  <wp:posOffset>3774440</wp:posOffset>
                </wp:positionH>
                <wp:positionV relativeFrom="paragraph">
                  <wp:posOffset>1175385</wp:posOffset>
                </wp:positionV>
                <wp:extent cx="198120" cy="190500"/>
                <wp:effectExtent l="0" t="0" r="11430" b="19050"/>
                <wp:wrapNone/>
                <wp:docPr id="25" name="Hình Bầu dục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5AF29" id="Hình Bầu dục 25" o:spid="_x0000_s1026" style="position:absolute;margin-left:297.2pt;margin-top:92.55pt;width:15.6pt;height:15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" fillcolor="white [3201]" strokecolor="#f8943f [3209]" strokeweight="1pt">
                <v:stroke joinstyle="miter"/>
              </v:oval>
            </w:pict>
          </mc:Fallback>
        </mc:AlternateContent>
      </w:r>
      <w:r w:rsidR="007574BE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DBEAEA" wp14:editId="74D35E16">
                <wp:simplePos x="0" y="0"/>
                <wp:positionH relativeFrom="column">
                  <wp:posOffset>2707640</wp:posOffset>
                </wp:positionH>
                <wp:positionV relativeFrom="paragraph">
                  <wp:posOffset>1198245</wp:posOffset>
                </wp:positionV>
                <wp:extent cx="198120" cy="190500"/>
                <wp:effectExtent l="0" t="0" r="11430" b="19050"/>
                <wp:wrapNone/>
                <wp:docPr id="24" name="Hình Bầu dục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0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463ECC0" id="Hình Bầu dục 24" o:spid="_x0000_s1026" style="position:absolute;margin-left:213.2pt;margin-top:94.35pt;width:15.6pt;height: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" fillcolor="white [3201]" strokecolor="#f8943f [3209]" strokeweight="1pt">
                <v:stroke joinstyle="miter"/>
              </v:oval>
            </w:pict>
          </mc:Fallback>
        </mc:AlternateContent>
      </w:r>
      <w:r w:rsidR="005712E6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E9896A1" wp14:editId="62B779AA">
                <wp:simplePos x="0" y="0"/>
                <wp:positionH relativeFrom="column">
                  <wp:posOffset>589280</wp:posOffset>
                </wp:positionH>
                <wp:positionV relativeFrom="paragraph">
                  <wp:posOffset>2907665</wp:posOffset>
                </wp:positionV>
                <wp:extent cx="2346960" cy="304800"/>
                <wp:effectExtent l="0" t="0" r="15240" b="19050"/>
                <wp:wrapNone/>
                <wp:docPr id="18" name="Hình chữ nhậ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AFD4BE" id="Hình chữ nhật 18" o:spid="_x0000_s1026" style="position:absolute;margin-left:46.4pt;margin-top:228.95pt;width:184.8pt;height:2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" fillcolor="white [3212]" strokecolor="white [3212]" strokeweight="1pt"/>
            </w:pict>
          </mc:Fallback>
        </mc:AlternateContent>
      </w:r>
      <w:r w:rsidR="00274EB5">
        <w:rPr>
          <w:noProof/>
        </w:rPr>
        <w:drawing>
          <wp:inline distT="0" distB="0" distL="0" distR="0" wp14:anchorId="6B3FC06D" wp14:editId="07E108D0">
            <wp:extent cx="5943600" cy="3992880"/>
            <wp:effectExtent l="0" t="0" r="0" b="7620"/>
            <wp:docPr id="17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795"/>
        <w:gridCol w:w="1440"/>
        <w:gridCol w:w="6115"/>
      </w:tblGrid>
      <w:tr w:rsidR="007574BE" w14:paraId="6627CE3F" w14:textId="77777777" w:rsidTr="007574BE">
        <w:tc>
          <w:tcPr>
            <w:tcW w:w="1795" w:type="dxa"/>
          </w:tcPr>
          <w:p w14:paraId="0B95697B" w14:textId="15D73F15" w:rsidR="007574BE" w:rsidRDefault="007574BE" w:rsidP="007574BE">
            <w:pPr>
              <w:jc w:val="center"/>
            </w:pPr>
            <w:r>
              <w:t>Item</w:t>
            </w:r>
          </w:p>
        </w:tc>
        <w:tc>
          <w:tcPr>
            <w:tcW w:w="1440" w:type="dxa"/>
          </w:tcPr>
          <w:p w14:paraId="7DFC4249" w14:textId="4CC3633B" w:rsidR="007574BE" w:rsidRDefault="007574BE" w:rsidP="000748D1">
            <w:pPr>
              <w:jc w:val="center"/>
            </w:pPr>
            <w:r>
              <w:t>Action</w:t>
            </w:r>
          </w:p>
        </w:tc>
        <w:tc>
          <w:tcPr>
            <w:tcW w:w="6115" w:type="dxa"/>
          </w:tcPr>
          <w:p w14:paraId="5187E9F9" w14:textId="1ACAB1DD" w:rsidR="007574BE" w:rsidRDefault="007574BE" w:rsidP="007574BE">
            <w:r>
              <w:t>Description</w:t>
            </w:r>
          </w:p>
        </w:tc>
      </w:tr>
      <w:tr w:rsidR="007574BE" w14:paraId="5DF05894" w14:textId="77777777" w:rsidTr="007574BE">
        <w:tc>
          <w:tcPr>
            <w:tcW w:w="1795" w:type="dxa"/>
          </w:tcPr>
          <w:p w14:paraId="20202A18" w14:textId="2DD08ABF" w:rsidR="007574BE" w:rsidRDefault="007574BE" w:rsidP="007574BE">
            <w:pPr>
              <w:jc w:val="center"/>
            </w:pP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 w:rsidR="000748D1">
              <w:t xml:space="preserve"> (1)</w:t>
            </w:r>
          </w:p>
        </w:tc>
        <w:tc>
          <w:tcPr>
            <w:tcW w:w="1440" w:type="dxa"/>
          </w:tcPr>
          <w:p w14:paraId="0CFBA114" w14:textId="687D3FAB" w:rsidR="007574BE" w:rsidRDefault="007574BE" w:rsidP="000748D1">
            <w:pPr>
              <w:jc w:val="center"/>
            </w:pPr>
            <w:r>
              <w:t>Tap</w:t>
            </w:r>
          </w:p>
        </w:tc>
        <w:tc>
          <w:tcPr>
            <w:tcW w:w="6115" w:type="dxa"/>
          </w:tcPr>
          <w:p w14:paraId="2C5F453F" w14:textId="54F55EDA" w:rsidR="007574BE" w:rsidRDefault="007574BE" w:rsidP="007574BE">
            <w:proofErr w:type="spellStart"/>
            <w:r>
              <w:t>Xam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7574BE" w14:paraId="3453B20D" w14:textId="77777777" w:rsidTr="007574BE">
        <w:tc>
          <w:tcPr>
            <w:tcW w:w="1795" w:type="dxa"/>
          </w:tcPr>
          <w:p w14:paraId="688305AC" w14:textId="702B8C64" w:rsidR="007574BE" w:rsidRDefault="000748D1" w:rsidP="000748D1">
            <w:pPr>
              <w:jc w:val="center"/>
            </w:pPr>
            <w:r>
              <w:t>- (2)</w:t>
            </w:r>
          </w:p>
        </w:tc>
        <w:tc>
          <w:tcPr>
            <w:tcW w:w="1440" w:type="dxa"/>
          </w:tcPr>
          <w:p w14:paraId="057D8482" w14:textId="31BF9A00" w:rsidR="007574BE" w:rsidRDefault="007574BE" w:rsidP="000748D1">
            <w:pPr>
              <w:jc w:val="center"/>
            </w:pPr>
            <w:r>
              <w:t>Tap</w:t>
            </w:r>
          </w:p>
        </w:tc>
        <w:tc>
          <w:tcPr>
            <w:tcW w:w="6115" w:type="dxa"/>
          </w:tcPr>
          <w:p w14:paraId="3B512DB8" w14:textId="6444BE84" w:rsidR="007574BE" w:rsidRDefault="007574BE" w:rsidP="007574BE">
            <w:proofErr w:type="spellStart"/>
            <w:r>
              <w:t>Giảm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>.</w:t>
            </w:r>
          </w:p>
        </w:tc>
      </w:tr>
      <w:tr w:rsidR="007574BE" w14:paraId="3A05B0E5" w14:textId="77777777" w:rsidTr="007574BE">
        <w:tc>
          <w:tcPr>
            <w:tcW w:w="1795" w:type="dxa"/>
          </w:tcPr>
          <w:p w14:paraId="09E27E22" w14:textId="5C50866C" w:rsidR="007574BE" w:rsidRDefault="007574BE" w:rsidP="007574BE">
            <w:pPr>
              <w:jc w:val="center"/>
            </w:pPr>
            <w:r>
              <w:t>+</w:t>
            </w:r>
            <w:r w:rsidR="000748D1">
              <w:t xml:space="preserve"> (3)</w:t>
            </w:r>
          </w:p>
        </w:tc>
        <w:tc>
          <w:tcPr>
            <w:tcW w:w="1440" w:type="dxa"/>
          </w:tcPr>
          <w:p w14:paraId="510D96EC" w14:textId="1E3CE07B" w:rsidR="007574BE" w:rsidRDefault="007574BE" w:rsidP="000748D1">
            <w:pPr>
              <w:jc w:val="center"/>
            </w:pPr>
            <w:r>
              <w:t>Tap</w:t>
            </w:r>
          </w:p>
        </w:tc>
        <w:tc>
          <w:tcPr>
            <w:tcW w:w="6115" w:type="dxa"/>
          </w:tcPr>
          <w:p w14:paraId="1163BAE5" w14:textId="701E4977" w:rsidR="007574BE" w:rsidRDefault="007574BE" w:rsidP="007574BE">
            <w:proofErr w:type="spellStart"/>
            <w:r>
              <w:t>Tăng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>.</w:t>
            </w:r>
          </w:p>
        </w:tc>
      </w:tr>
      <w:tr w:rsidR="007574BE" w14:paraId="01499075" w14:textId="77777777" w:rsidTr="007574BE">
        <w:tc>
          <w:tcPr>
            <w:tcW w:w="1795" w:type="dxa"/>
          </w:tcPr>
          <w:p w14:paraId="07600288" w14:textId="2900A2A2" w:rsidR="007574BE" w:rsidRDefault="007574BE" w:rsidP="007574BE">
            <w:pPr>
              <w:jc w:val="center"/>
            </w:pPr>
            <w:r>
              <w:t>Add to cart</w:t>
            </w:r>
            <w:r w:rsidR="000748D1">
              <w:t xml:space="preserve"> (4)</w:t>
            </w:r>
          </w:p>
        </w:tc>
        <w:tc>
          <w:tcPr>
            <w:tcW w:w="1440" w:type="dxa"/>
          </w:tcPr>
          <w:p w14:paraId="094DDDDF" w14:textId="56EE0CEA" w:rsidR="007574BE" w:rsidRDefault="007574BE" w:rsidP="000748D1">
            <w:pPr>
              <w:jc w:val="center"/>
            </w:pPr>
            <w:r>
              <w:t>Tap</w:t>
            </w:r>
          </w:p>
        </w:tc>
        <w:tc>
          <w:tcPr>
            <w:tcW w:w="6115" w:type="dxa"/>
          </w:tcPr>
          <w:p w14:paraId="0B456BE9" w14:textId="5A14EEE9" w:rsidR="007574BE" w:rsidRDefault="007574BE" w:rsidP="007574BE"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7574BE" w14:paraId="09E1872A" w14:textId="77777777" w:rsidTr="007574BE">
        <w:tc>
          <w:tcPr>
            <w:tcW w:w="1795" w:type="dxa"/>
          </w:tcPr>
          <w:p w14:paraId="7E377E90" w14:textId="07B410DC" w:rsidR="007574BE" w:rsidRDefault="007574BE" w:rsidP="007574BE">
            <w:pPr>
              <w:jc w:val="center"/>
            </w:pPr>
            <w:r>
              <w:t>Check out</w:t>
            </w:r>
            <w:r w:rsidR="000748D1">
              <w:t xml:space="preserve"> (5)</w:t>
            </w:r>
          </w:p>
        </w:tc>
        <w:tc>
          <w:tcPr>
            <w:tcW w:w="1440" w:type="dxa"/>
          </w:tcPr>
          <w:p w14:paraId="31FF6502" w14:textId="35D4B322" w:rsidR="007574BE" w:rsidRDefault="007574BE" w:rsidP="000748D1">
            <w:pPr>
              <w:jc w:val="center"/>
            </w:pPr>
            <w:r>
              <w:t>Tap</w:t>
            </w:r>
          </w:p>
        </w:tc>
        <w:tc>
          <w:tcPr>
            <w:tcW w:w="6115" w:type="dxa"/>
          </w:tcPr>
          <w:p w14:paraId="2DD2C522" w14:textId="195E84AF" w:rsidR="007574BE" w:rsidRDefault="007574BE" w:rsidP="007574BE"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.</w:t>
            </w:r>
          </w:p>
        </w:tc>
      </w:tr>
      <w:tr w:rsidR="007574BE" w14:paraId="6325B742" w14:textId="77777777" w:rsidTr="007574BE">
        <w:tc>
          <w:tcPr>
            <w:tcW w:w="1795" w:type="dxa"/>
          </w:tcPr>
          <w:p w14:paraId="2C0B199F" w14:textId="31F31E2F" w:rsidR="007574BE" w:rsidRDefault="007574BE" w:rsidP="007574BE">
            <w:pPr>
              <w:jc w:val="center"/>
            </w:pPr>
            <w:r>
              <w:t>Delete cart</w:t>
            </w:r>
            <w:r w:rsidR="000748D1">
              <w:t xml:space="preserve"> (6)</w:t>
            </w:r>
          </w:p>
        </w:tc>
        <w:tc>
          <w:tcPr>
            <w:tcW w:w="1440" w:type="dxa"/>
          </w:tcPr>
          <w:p w14:paraId="40E2A78D" w14:textId="7217FCFD" w:rsidR="007574BE" w:rsidRDefault="007574BE" w:rsidP="000748D1">
            <w:pPr>
              <w:jc w:val="center"/>
            </w:pPr>
            <w:r>
              <w:t>Tap</w:t>
            </w:r>
          </w:p>
        </w:tc>
        <w:tc>
          <w:tcPr>
            <w:tcW w:w="6115" w:type="dxa"/>
          </w:tcPr>
          <w:p w14:paraId="5242AE4E" w14:textId="22C5CD37" w:rsidR="007574BE" w:rsidRDefault="007574BE" w:rsidP="007574BE"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7574BE" w14:paraId="01D43188" w14:textId="77777777" w:rsidTr="007574BE">
        <w:tc>
          <w:tcPr>
            <w:tcW w:w="1795" w:type="dxa"/>
          </w:tcPr>
          <w:p w14:paraId="38F43F69" w14:textId="744414B5" w:rsidR="007574BE" w:rsidRDefault="007574BE" w:rsidP="007574BE">
            <w:pPr>
              <w:jc w:val="center"/>
            </w:pPr>
            <w:r>
              <w:t>Update cart</w:t>
            </w:r>
            <w:r w:rsidR="000748D1">
              <w:t xml:space="preserve"> (7)</w:t>
            </w:r>
          </w:p>
        </w:tc>
        <w:tc>
          <w:tcPr>
            <w:tcW w:w="1440" w:type="dxa"/>
          </w:tcPr>
          <w:p w14:paraId="0D317038" w14:textId="0322B772" w:rsidR="007574BE" w:rsidRDefault="007574BE" w:rsidP="000748D1">
            <w:pPr>
              <w:jc w:val="center"/>
            </w:pPr>
            <w:r>
              <w:t>Tap</w:t>
            </w:r>
          </w:p>
        </w:tc>
        <w:tc>
          <w:tcPr>
            <w:tcW w:w="6115" w:type="dxa"/>
          </w:tcPr>
          <w:p w14:paraId="3CAADC5A" w14:textId="4DCBE966" w:rsidR="007574BE" w:rsidRDefault="007574BE" w:rsidP="007574BE"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</w:tr>
      <w:tr w:rsidR="000748D1" w14:paraId="002016C6" w14:textId="77777777" w:rsidTr="007574BE">
        <w:tc>
          <w:tcPr>
            <w:tcW w:w="1795" w:type="dxa"/>
          </w:tcPr>
          <w:p w14:paraId="5CE3AA9E" w14:textId="54396FFB" w:rsidR="000748D1" w:rsidRDefault="000748D1" w:rsidP="007574BE">
            <w:pPr>
              <w:jc w:val="center"/>
            </w:pPr>
            <w:r>
              <w:t xml:space="preserve">Thanh </w:t>
            </w:r>
            <w:proofErr w:type="spellStart"/>
            <w:r>
              <w:t>toán</w:t>
            </w:r>
            <w:proofErr w:type="spellEnd"/>
            <w:r>
              <w:t xml:space="preserve"> (8)</w:t>
            </w:r>
          </w:p>
        </w:tc>
        <w:tc>
          <w:tcPr>
            <w:tcW w:w="1440" w:type="dxa"/>
          </w:tcPr>
          <w:p w14:paraId="2515493D" w14:textId="1D177BB6" w:rsidR="000748D1" w:rsidRDefault="000748D1" w:rsidP="000748D1">
            <w:pPr>
              <w:jc w:val="center"/>
            </w:pPr>
            <w:r>
              <w:t>Tap</w:t>
            </w:r>
          </w:p>
        </w:tc>
        <w:tc>
          <w:tcPr>
            <w:tcW w:w="6115" w:type="dxa"/>
          </w:tcPr>
          <w:p w14:paraId="3CA77AD5" w14:textId="2B2518B0" w:rsidR="000748D1" w:rsidRDefault="000748D1" w:rsidP="007574BE">
            <w:r>
              <w:t xml:space="preserve">Thanh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</w:tbl>
    <w:p w14:paraId="18667D94" w14:textId="3D0928A2" w:rsidR="00274EB5" w:rsidRPr="007574BE" w:rsidRDefault="00274EB5" w:rsidP="007574BE"/>
    <w:sectPr w:rsidR="00274EB5" w:rsidRPr="007574BE"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0625B6" w14:textId="77777777" w:rsidR="00E822EF" w:rsidRDefault="00E822EF">
      <w:pPr>
        <w:spacing w:after="0" w:line="240" w:lineRule="auto"/>
      </w:pPr>
      <w:r>
        <w:separator/>
      </w:r>
    </w:p>
  </w:endnote>
  <w:endnote w:type="continuationSeparator" w:id="0">
    <w:p w14:paraId="09DC7733" w14:textId="77777777" w:rsidR="00E822EF" w:rsidRDefault="00E82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8145FC" w14:textId="77777777" w:rsidR="00E822EF" w:rsidRDefault="00E822EF">
      <w:pPr>
        <w:spacing w:after="0" w:line="240" w:lineRule="auto"/>
      </w:pPr>
      <w:r>
        <w:separator/>
      </w:r>
    </w:p>
  </w:footnote>
  <w:footnote w:type="continuationSeparator" w:id="0">
    <w:p w14:paraId="6892C2BC" w14:textId="77777777" w:rsidR="00E822EF" w:rsidRDefault="00E82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D5D5C"/>
    <w:multiLevelType w:val="hybridMultilevel"/>
    <w:tmpl w:val="2C4A92B6"/>
    <w:lvl w:ilvl="0" w:tplc="F1BC60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56C24"/>
    <w:multiLevelType w:val="hybridMultilevel"/>
    <w:tmpl w:val="E6D65138"/>
    <w:lvl w:ilvl="0" w:tplc="5DBEA856">
      <w:start w:val="1"/>
      <w:numFmt w:val="upperRoman"/>
      <w:pStyle w:val="Mucluc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340BE8"/>
    <w:multiLevelType w:val="hybridMultilevel"/>
    <w:tmpl w:val="DF9A9F74"/>
    <w:lvl w:ilvl="0" w:tplc="AB904A3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hideSpelling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B15"/>
    <w:rsid w:val="00017F3C"/>
    <w:rsid w:val="0002032A"/>
    <w:rsid w:val="00067F7A"/>
    <w:rsid w:val="000748D1"/>
    <w:rsid w:val="000C375D"/>
    <w:rsid w:val="0011642F"/>
    <w:rsid w:val="00127B14"/>
    <w:rsid w:val="00146CB9"/>
    <w:rsid w:val="00194976"/>
    <w:rsid w:val="00194B25"/>
    <w:rsid w:val="001E1824"/>
    <w:rsid w:val="00216EBF"/>
    <w:rsid w:val="00234C90"/>
    <w:rsid w:val="00243B9D"/>
    <w:rsid w:val="002531E0"/>
    <w:rsid w:val="00274EB5"/>
    <w:rsid w:val="0027544F"/>
    <w:rsid w:val="00295B15"/>
    <w:rsid w:val="002A1369"/>
    <w:rsid w:val="002C478D"/>
    <w:rsid w:val="002E5555"/>
    <w:rsid w:val="003170C0"/>
    <w:rsid w:val="00332932"/>
    <w:rsid w:val="00395F4D"/>
    <w:rsid w:val="003E6708"/>
    <w:rsid w:val="003F137B"/>
    <w:rsid w:val="003F700F"/>
    <w:rsid w:val="00445BD3"/>
    <w:rsid w:val="00493F25"/>
    <w:rsid w:val="004A0500"/>
    <w:rsid w:val="004B3D4F"/>
    <w:rsid w:val="004C22F1"/>
    <w:rsid w:val="005152AA"/>
    <w:rsid w:val="00522001"/>
    <w:rsid w:val="00525E30"/>
    <w:rsid w:val="00560173"/>
    <w:rsid w:val="005712E6"/>
    <w:rsid w:val="005D5A9D"/>
    <w:rsid w:val="00650E8C"/>
    <w:rsid w:val="006550A2"/>
    <w:rsid w:val="00666D45"/>
    <w:rsid w:val="006C7F43"/>
    <w:rsid w:val="00704B48"/>
    <w:rsid w:val="00713B74"/>
    <w:rsid w:val="007306EF"/>
    <w:rsid w:val="007574BE"/>
    <w:rsid w:val="00821A35"/>
    <w:rsid w:val="00851627"/>
    <w:rsid w:val="00881319"/>
    <w:rsid w:val="008A1606"/>
    <w:rsid w:val="008C54DE"/>
    <w:rsid w:val="008D6D1D"/>
    <w:rsid w:val="00932D4A"/>
    <w:rsid w:val="0094735E"/>
    <w:rsid w:val="009618B0"/>
    <w:rsid w:val="009620BD"/>
    <w:rsid w:val="009917A6"/>
    <w:rsid w:val="009C4488"/>
    <w:rsid w:val="009D63D6"/>
    <w:rsid w:val="00A5768F"/>
    <w:rsid w:val="00A5790C"/>
    <w:rsid w:val="00A62B62"/>
    <w:rsid w:val="00A95179"/>
    <w:rsid w:val="00AB28D7"/>
    <w:rsid w:val="00AD090B"/>
    <w:rsid w:val="00B04305"/>
    <w:rsid w:val="00B318C3"/>
    <w:rsid w:val="00B4382A"/>
    <w:rsid w:val="00B5197A"/>
    <w:rsid w:val="00B834C1"/>
    <w:rsid w:val="00BF3113"/>
    <w:rsid w:val="00C156FA"/>
    <w:rsid w:val="00C85E32"/>
    <w:rsid w:val="00CF2A53"/>
    <w:rsid w:val="00DE049D"/>
    <w:rsid w:val="00E36166"/>
    <w:rsid w:val="00E4458A"/>
    <w:rsid w:val="00E502F7"/>
    <w:rsid w:val="00E77B93"/>
    <w:rsid w:val="00E822EF"/>
    <w:rsid w:val="00EB75B9"/>
    <w:rsid w:val="00EB7ED5"/>
    <w:rsid w:val="00F013B3"/>
    <w:rsid w:val="00F8097D"/>
    <w:rsid w:val="00F8482A"/>
    <w:rsid w:val="00FA54F8"/>
    <w:rsid w:val="00FB0F2C"/>
    <w:rsid w:val="00FF6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AF5153"/>
  <w15:chartTrackingRefBased/>
  <w15:docId w15:val="{885BD2D2-8E86-4262-952C-6C7F6BE6F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  <w:rsid w:val="008C54DE"/>
    <w:rPr>
      <w:rFonts w:ascii="Times New Roman" w:hAnsi="Times New Roman"/>
      <w:sz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8C54DE"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eastAsiaTheme="majorEastAsia" w:cstheme="majorBidi"/>
      <w:color w:val="0070C0"/>
      <w:sz w:val="36"/>
      <w:szCs w:val="36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8C54DE"/>
    <w:pPr>
      <w:keepNext/>
      <w:keepLines/>
      <w:spacing w:before="120" w:after="120" w:line="240" w:lineRule="auto"/>
      <w:outlineLvl w:val="1"/>
    </w:pPr>
    <w:rPr>
      <w:b/>
      <w:bCs/>
      <w:color w:val="01D3EF"/>
      <w:sz w:val="30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FF61FA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DF1010" w:themeColor="accent1" w:themeShade="BF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Logo">
    <w:name w:val="Logo"/>
    <w:basedOn w:val="Binhthng"/>
    <w:uiPriority w:val="99"/>
    <w:unhideWhenUsed/>
    <w:pPr>
      <w:spacing w:before="600"/>
    </w:pPr>
  </w:style>
  <w:style w:type="character" w:styleId="VnbanChdanhsn">
    <w:name w:val="Placeholder Text"/>
    <w:basedOn w:val="Phngmcinhcuaoanvn"/>
    <w:uiPriority w:val="99"/>
    <w:semiHidden/>
    <w:rPr>
      <w:color w:val="808080"/>
    </w:rPr>
  </w:style>
  <w:style w:type="paragraph" w:styleId="Tiu">
    <w:name w:val="Title"/>
    <w:basedOn w:val="Binhthng"/>
    <w:next w:val="Binhthng"/>
    <w:link w:val="TiuChar"/>
    <w:uiPriority w:val="10"/>
    <w:qFormat/>
    <w:rsid w:val="00FF61FA"/>
    <w:pPr>
      <w:spacing w:after="600" w:line="240" w:lineRule="auto"/>
      <w:contextualSpacing/>
    </w:pPr>
    <w:rPr>
      <w:rFonts w:eastAsiaTheme="majorEastAsia" w:cstheme="majorBidi"/>
      <w:color w:val="F24F4F" w:themeColor="accent1"/>
      <w:kern w:val="28"/>
      <w:sz w:val="96"/>
      <w:szCs w:val="96"/>
    </w:rPr>
  </w:style>
  <w:style w:type="character" w:customStyle="1" w:styleId="TiuChar">
    <w:name w:val="Tiêu đề Char"/>
    <w:basedOn w:val="Phngmcinhcuaoanvn"/>
    <w:link w:val="Tiu"/>
    <w:uiPriority w:val="10"/>
    <w:rsid w:val="00FF61FA"/>
    <w:rPr>
      <w:rFonts w:ascii="Times New Roman" w:eastAsiaTheme="majorEastAsia" w:hAnsi="Times New Roman" w:cstheme="majorBidi"/>
      <w:color w:val="F24F4F" w:themeColor="accent1"/>
      <w:kern w:val="28"/>
      <w:sz w:val="96"/>
      <w:szCs w:val="96"/>
    </w:rPr>
  </w:style>
  <w:style w:type="paragraph" w:styleId="Tiuphu">
    <w:name w:val="Subtitle"/>
    <w:basedOn w:val="Binhthng"/>
    <w:next w:val="Binhthng"/>
    <w:link w:val="Tiuphu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TiuphuChar">
    <w:name w:val="Tiêu đề phụ Char"/>
    <w:basedOn w:val="Phngmcinhcuaoanvn"/>
    <w:link w:val="Tiuphu"/>
    <w:uiPriority w:val="11"/>
    <w:rPr>
      <w:sz w:val="32"/>
      <w:szCs w:val="32"/>
    </w:rPr>
  </w:style>
  <w:style w:type="paragraph" w:styleId="KhngDncch">
    <w:name w:val="No Spacing"/>
    <w:uiPriority w:val="1"/>
    <w:qFormat/>
    <w:rsid w:val="00FF61FA"/>
    <w:pPr>
      <w:spacing w:after="0" w:line="240" w:lineRule="auto"/>
    </w:pPr>
    <w:rPr>
      <w:rFonts w:ascii="Times New Roman" w:hAnsi="Times New Roman"/>
    </w:rPr>
  </w:style>
  <w:style w:type="table" w:styleId="LiBang">
    <w:name w:val="Table Grid"/>
    <w:basedOn w:val="BangThngthng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hngtinlinh">
    <w:name w:val="Thông tin liên hệ"/>
    <w:basedOn w:val="KhngDncch"/>
    <w:qFormat/>
    <w:rPr>
      <w:color w:val="FFFFFF" w:themeColor="background1"/>
      <w:sz w:val="22"/>
      <w:szCs w:val="22"/>
    </w:rPr>
  </w:style>
  <w:style w:type="paragraph" w:customStyle="1" w:styleId="KhoangtrngcuaBang1">
    <w:name w:val="Khoảng trắng của Bảng 1"/>
    <w:basedOn w:val="KhngDncch"/>
    <w:uiPriority w:val="99"/>
    <w:pPr>
      <w:spacing w:line="14" w:lineRule="exact"/>
    </w:pPr>
  </w:style>
  <w:style w:type="paragraph" w:styleId="utrang">
    <w:name w:val="header"/>
    <w:basedOn w:val="Binhthng"/>
    <w:link w:val="utrang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</w:style>
  <w:style w:type="paragraph" w:styleId="Chntrang">
    <w:name w:val="footer"/>
    <w:basedOn w:val="Binhthng"/>
    <w:link w:val="ChntrangChar"/>
    <w:uiPriority w:val="99"/>
    <w:unhideWhenUsed/>
    <w:qFormat/>
    <w:rsid w:val="00FF61FA"/>
    <w:pPr>
      <w:spacing w:after="0" w:line="240" w:lineRule="auto"/>
    </w:pPr>
    <w:rPr>
      <w:rFonts w:eastAsiaTheme="majorEastAsia" w:cstheme="majorBidi"/>
      <w:caps/>
      <w:color w:val="F24F4F" w:themeColor="accent1"/>
      <w:sz w:val="16"/>
      <w:szCs w:val="16"/>
    </w:rPr>
  </w:style>
  <w:style w:type="character" w:customStyle="1" w:styleId="ChntrangChar">
    <w:name w:val="Chân trang Char"/>
    <w:basedOn w:val="Phngmcinhcuaoanvn"/>
    <w:link w:val="Chntrang"/>
    <w:uiPriority w:val="99"/>
    <w:rsid w:val="00FF61FA"/>
    <w:rPr>
      <w:rFonts w:ascii="Times New Roman" w:eastAsiaTheme="majorEastAsia" w:hAnsi="Times New Roman" w:cstheme="majorBidi"/>
      <w:caps/>
      <w:color w:val="F24F4F" w:themeColor="accent1"/>
      <w:sz w:val="16"/>
      <w:szCs w:val="16"/>
    </w:rPr>
  </w:style>
  <w:style w:type="character" w:customStyle="1" w:styleId="u1Char">
    <w:name w:val="Đầu đề 1 Char"/>
    <w:basedOn w:val="Phngmcinhcuaoanvn"/>
    <w:link w:val="u1"/>
    <w:uiPriority w:val="9"/>
    <w:rsid w:val="008C54DE"/>
    <w:rPr>
      <w:rFonts w:ascii="Times New Roman" w:eastAsiaTheme="majorEastAsia" w:hAnsi="Times New Roman" w:cstheme="majorBidi"/>
      <w:color w:val="0070C0"/>
      <w:sz w:val="36"/>
      <w:szCs w:val="36"/>
    </w:rPr>
  </w:style>
  <w:style w:type="character" w:customStyle="1" w:styleId="u2Char">
    <w:name w:val="Đầu đề 2 Char"/>
    <w:basedOn w:val="Phngmcinhcuaoanvn"/>
    <w:link w:val="u2"/>
    <w:uiPriority w:val="9"/>
    <w:rsid w:val="008C54DE"/>
    <w:rPr>
      <w:rFonts w:ascii="Times New Roman" w:hAnsi="Times New Roman"/>
      <w:b/>
      <w:bCs/>
      <w:color w:val="01D3EF"/>
      <w:sz w:val="30"/>
      <w:szCs w:val="26"/>
    </w:rPr>
  </w:style>
  <w:style w:type="paragraph" w:styleId="uMucluc">
    <w:name w:val="TOC Heading"/>
    <w:basedOn w:val="u1"/>
    <w:next w:val="Binhthng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Mucluc1">
    <w:name w:val="toc 1"/>
    <w:basedOn w:val="Binhthng"/>
    <w:next w:val="Binhthng"/>
    <w:autoRedefine/>
    <w:uiPriority w:val="39"/>
    <w:unhideWhenUsed/>
    <w:rsid w:val="00522001"/>
    <w:pPr>
      <w:numPr>
        <w:numId w:val="1"/>
      </w:numPr>
      <w:tabs>
        <w:tab w:val="right" w:leader="dot" w:pos="9350"/>
      </w:tabs>
      <w:spacing w:after="0" w:line="240" w:lineRule="auto"/>
      <w:ind w:right="3240"/>
    </w:pPr>
    <w:rPr>
      <w:b/>
      <w:bCs/>
      <w:szCs w:val="26"/>
    </w:rPr>
  </w:style>
  <w:style w:type="paragraph" w:styleId="Mucluc2">
    <w:name w:val="toc 2"/>
    <w:basedOn w:val="Binhthng"/>
    <w:next w:val="Binhthng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Siuktni">
    <w:name w:val="Hyperlink"/>
    <w:basedOn w:val="Phngmcinhcuaoanvn"/>
    <w:uiPriority w:val="99"/>
    <w:unhideWhenUsed/>
    <w:rPr>
      <w:color w:val="4C483D" w:themeColor="hyperlink"/>
      <w:u w:val="single"/>
    </w:rPr>
  </w:style>
  <w:style w:type="character" w:customStyle="1" w:styleId="u3Char">
    <w:name w:val="Đầu đề 3 Char"/>
    <w:basedOn w:val="Phngmcinhcuaoanvn"/>
    <w:link w:val="u3"/>
    <w:uiPriority w:val="9"/>
    <w:rPr>
      <w:b/>
      <w:bCs/>
      <w:i/>
      <w:iCs/>
      <w:sz w:val="24"/>
      <w:szCs w:val="24"/>
    </w:rPr>
  </w:style>
  <w:style w:type="paragraph" w:customStyle="1" w:styleId="ThuctinhLogo">
    <w:name w:val="Thuộc tính Logo"/>
    <w:basedOn w:val="Binhthng"/>
    <w:uiPriority w:val="99"/>
    <w:unhideWhenUsed/>
    <w:pPr>
      <w:spacing w:before="720" w:line="240" w:lineRule="auto"/>
      <w:ind w:left="720"/>
    </w:pPr>
  </w:style>
  <w:style w:type="paragraph" w:customStyle="1" w:styleId="ThuctinhChntrang">
    <w:name w:val="Thuộc tính Chân trang"/>
    <w:basedOn w:val="Binhthng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TipTable">
    <w:name w:val="Tip Table"/>
    <w:basedOn w:val="BangThngthng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VnbanMeo1">
    <w:name w:val="Văn bản Mẹo 1"/>
    <w:basedOn w:val="Binhthng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Biutng">
    <w:name w:val="Biểu tượng"/>
    <w:basedOn w:val="Binhthng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u4Char">
    <w:name w:val="Đầu đề 4 Char"/>
    <w:basedOn w:val="Phngmcinhcuaoanvn"/>
    <w:link w:val="u4"/>
    <w:uiPriority w:val="9"/>
    <w:semiHidden/>
    <w:rsid w:val="00FF61FA"/>
    <w:rPr>
      <w:rFonts w:ascii="Times New Roman" w:eastAsiaTheme="majorEastAsia" w:hAnsi="Times New Roman" w:cstheme="majorBidi"/>
      <w:i/>
      <w:iCs/>
      <w:color w:val="DF1010" w:themeColor="accent1" w:themeShade="BF"/>
    </w:rPr>
  </w:style>
  <w:style w:type="table" w:customStyle="1" w:styleId="FinancialTable">
    <w:name w:val="Financial Table"/>
    <w:basedOn w:val="BangThngthng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Mucluc3">
    <w:name w:val="toc 3"/>
    <w:basedOn w:val="Binhthng"/>
    <w:next w:val="Binhthng"/>
    <w:autoRedefine/>
    <w:uiPriority w:val="39"/>
    <w:semiHidden/>
    <w:unhideWhenUsed/>
    <w:pPr>
      <w:spacing w:after="100"/>
      <w:ind w:left="720" w:right="3240"/>
    </w:pPr>
  </w:style>
  <w:style w:type="paragraph" w:styleId="Mucluc4">
    <w:name w:val="toc 4"/>
    <w:basedOn w:val="Binhthng"/>
    <w:next w:val="Binhthng"/>
    <w:autoRedefine/>
    <w:uiPriority w:val="39"/>
    <w:semiHidden/>
    <w:unhideWhenUsed/>
    <w:pPr>
      <w:spacing w:after="100"/>
      <w:ind w:left="720" w:right="3240"/>
    </w:pPr>
  </w:style>
  <w:style w:type="paragraph" w:customStyle="1" w:styleId="VnbanMeo">
    <w:name w:val="Văn bản Mẹo"/>
    <w:basedOn w:val="Binhthng"/>
    <w:uiPriority w:val="99"/>
    <w:rsid w:val="00AB28D7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  <w:lang w:eastAsia="en-US"/>
    </w:rPr>
  </w:style>
  <w:style w:type="table" w:customStyle="1" w:styleId="BangTaichinh">
    <w:name w:val="Bảng Tài chính"/>
    <w:basedOn w:val="BangThngthng"/>
    <w:uiPriority w:val="99"/>
    <w:rsid w:val="00AB28D7"/>
    <w:pPr>
      <w:spacing w:before="60" w:after="60" w:line="240" w:lineRule="auto"/>
    </w:pPr>
    <w:rPr>
      <w:lang w:eastAsia="en-US"/>
    </w:r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 w:hint="default"/>
        <w:color w:val="FFFFFF" w:themeColor="background1"/>
        <w:sz w:val="16"/>
        <w:szCs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 w:hint="default"/>
        <w:b/>
        <w:caps/>
        <w:smallCaps w:val="0"/>
        <w:color w:val="F24F4F" w:themeColor="accent1"/>
        <w:sz w:val="16"/>
        <w:szCs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 w:hint="default"/>
        <w:sz w:val="16"/>
        <w:szCs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character" w:customStyle="1" w:styleId="Kytmuc3">
    <w:name w:val="Ký tự đề mục 3"/>
    <w:basedOn w:val="Phngmcinhcuaoanvn"/>
    <w:link w:val="muc3"/>
    <w:uiPriority w:val="9"/>
    <w:locked/>
    <w:rsid w:val="00AB28D7"/>
    <w:rPr>
      <w:b/>
      <w:bCs/>
      <w:i/>
      <w:iCs/>
      <w:sz w:val="24"/>
      <w:szCs w:val="24"/>
    </w:rPr>
  </w:style>
  <w:style w:type="paragraph" w:customStyle="1" w:styleId="muc3">
    <w:name w:val="đề mục 3"/>
    <w:basedOn w:val="Binhthng"/>
    <w:next w:val="Binhthng"/>
    <w:link w:val="Kytmuc3"/>
    <w:uiPriority w:val="9"/>
    <w:qFormat/>
    <w:rsid w:val="00AB28D7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character" w:customStyle="1" w:styleId="Kytmuc2">
    <w:name w:val="Ký tự đề mục 2"/>
    <w:basedOn w:val="Phngmcinhcuaoanvn"/>
    <w:link w:val="muc2"/>
    <w:uiPriority w:val="9"/>
    <w:locked/>
    <w:rsid w:val="001E1824"/>
    <w:rPr>
      <w:b/>
      <w:bCs/>
      <w:sz w:val="26"/>
      <w:szCs w:val="26"/>
    </w:rPr>
  </w:style>
  <w:style w:type="paragraph" w:customStyle="1" w:styleId="muc2">
    <w:name w:val="đề mục 2"/>
    <w:basedOn w:val="Binhthng"/>
    <w:next w:val="Binhthng"/>
    <w:link w:val="Kytmuc2"/>
    <w:uiPriority w:val="9"/>
    <w:qFormat/>
    <w:rsid w:val="001E1824"/>
    <w:pPr>
      <w:keepNext/>
      <w:keepLines/>
      <w:spacing w:before="120" w:after="120" w:line="240" w:lineRule="auto"/>
      <w:outlineLvl w:val="1"/>
    </w:pPr>
    <w:rPr>
      <w:b/>
      <w:bCs/>
      <w:szCs w:val="26"/>
    </w:rPr>
  </w:style>
  <w:style w:type="paragraph" w:customStyle="1" w:styleId="ThngtinLinh0">
    <w:name w:val="Thông tin Liên hệ"/>
    <w:basedOn w:val="Binhthng"/>
    <w:qFormat/>
    <w:rsid w:val="0011642F"/>
    <w:pPr>
      <w:spacing w:after="0" w:line="240" w:lineRule="auto"/>
    </w:pPr>
    <w:rPr>
      <w:rFonts w:eastAsiaTheme="minorHAnsi"/>
      <w:color w:val="FFFFFF" w:themeColor="background1"/>
      <w:sz w:val="22"/>
      <w:lang w:val="vi-VN" w:eastAsia="vi-VN"/>
    </w:rPr>
  </w:style>
  <w:style w:type="paragraph" w:customStyle="1" w:styleId="KhoangtrngcuaBang">
    <w:name w:val="Khoảng trắng của Bảng"/>
    <w:basedOn w:val="Binhthng"/>
    <w:uiPriority w:val="99"/>
    <w:rsid w:val="0011642F"/>
    <w:pPr>
      <w:spacing w:after="0" w:line="14" w:lineRule="exact"/>
    </w:pPr>
    <w:rPr>
      <w:rFonts w:eastAsiaTheme="minorHAnsi"/>
      <w:lang w:val="vi-VN" w:eastAsia="vi-VN"/>
    </w:rPr>
  </w:style>
  <w:style w:type="character" w:styleId="cpChagiiquyt">
    <w:name w:val="Unresolved Mention"/>
    <w:basedOn w:val="Phngmcinhcuaoanvn"/>
    <w:uiPriority w:val="99"/>
    <w:semiHidden/>
    <w:unhideWhenUsed/>
    <w:rsid w:val="003F700F"/>
    <w:rPr>
      <w:color w:val="605E5C"/>
      <w:shd w:val="clear" w:color="auto" w:fill="E1DFDD"/>
    </w:rPr>
  </w:style>
  <w:style w:type="paragraph" w:styleId="oancuaDanhsach">
    <w:name w:val="List Paragraph"/>
    <w:basedOn w:val="Binhthng"/>
    <w:uiPriority w:val="34"/>
    <w:unhideWhenUsed/>
    <w:qFormat/>
    <w:rsid w:val="00FA54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7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mailto:abc@yahoo.com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hyperlink" Target="mailto:abc@gmail.com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mailto:abc@outlook.com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UC%20ANH\AppData\Roaming\Microsoft\Templates\K&#234;&#769;%20hoa&#803;ch%20kinh%20doanh%20(Thi&#234;&#769;t%20k&#234;&#769;%20ma&#768;u%20&#273;o&#777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064ACB5597A45AA9FDFECA0237580B6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1F7D789E-7B2C-4730-9275-39D1EDCAB274}"/>
      </w:docPartPr>
      <w:docPartBody>
        <w:p w:rsidR="00A33554" w:rsidRDefault="00DC1046">
          <w:pPr>
            <w:pStyle w:val="4064ACB5597A45AA9FDFECA0237580B6"/>
          </w:pPr>
          <w:r w:rsidRPr="00916956">
            <w:rPr>
              <w:rFonts w:cs="Times New Roman"/>
            </w:rPr>
            <w:t>[Tiêu đề Kế hoạch Kinh doanh]</w:t>
          </w:r>
        </w:p>
      </w:docPartBody>
    </w:docPart>
    <w:docPart>
      <w:docPartPr>
        <w:name w:val="821D1E9584404CE284EED2AE4AAA8835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1DC641A0-E65E-477D-8C20-6A43353300BF}"/>
      </w:docPartPr>
      <w:docPartBody>
        <w:p w:rsidR="00A33554" w:rsidRDefault="00DC1046">
          <w:pPr>
            <w:pStyle w:val="821D1E9584404CE284EED2AE4AAA8835"/>
          </w:pPr>
          <w:r w:rsidRPr="00916956">
            <w:rPr>
              <w:rFonts w:cs="Times New Roman"/>
            </w:rPr>
            <w:t>[Tiêu đề phụ Kế hoạch Kinh doanh]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046"/>
    <w:rsid w:val="0003245E"/>
    <w:rsid w:val="0022511A"/>
    <w:rsid w:val="009E7DB8"/>
    <w:rsid w:val="00A33554"/>
    <w:rsid w:val="00DC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styleId="VnbanChdanhsn">
    <w:name w:val="Placeholder Text"/>
    <w:basedOn w:val="Phngmcinhcuaoanvn"/>
    <w:uiPriority w:val="99"/>
    <w:semiHidden/>
    <w:rPr>
      <w:color w:val="808080"/>
    </w:rPr>
  </w:style>
  <w:style w:type="paragraph" w:customStyle="1" w:styleId="46B4C5CF398D408B9DCCFF2F0EC36F78">
    <w:name w:val="46B4C5CF398D408B9DCCFF2F0EC36F78"/>
  </w:style>
  <w:style w:type="paragraph" w:customStyle="1" w:styleId="193B1C74C36D4F5FA0E2B8750BB0B396">
    <w:name w:val="193B1C74C36D4F5FA0E2B8750BB0B396"/>
  </w:style>
  <w:style w:type="paragraph" w:customStyle="1" w:styleId="9883745FC2A4453B85DDEB0BAD5CF0A6">
    <w:name w:val="9883745FC2A4453B85DDEB0BAD5CF0A6"/>
  </w:style>
  <w:style w:type="paragraph" w:customStyle="1" w:styleId="DE94DC4490784829B55C0FF44089EA6B">
    <w:name w:val="DE94DC4490784829B55C0FF44089EA6B"/>
  </w:style>
  <w:style w:type="paragraph" w:customStyle="1" w:styleId="3F5198DC118E4D989DE8BFC22D4657D7">
    <w:name w:val="3F5198DC118E4D989DE8BFC22D4657D7"/>
  </w:style>
  <w:style w:type="paragraph" w:customStyle="1" w:styleId="4064ACB5597A45AA9FDFECA0237580B6">
    <w:name w:val="4064ACB5597A45AA9FDFECA0237580B6"/>
  </w:style>
  <w:style w:type="paragraph" w:customStyle="1" w:styleId="821D1E9584404CE284EED2AE4AAA8835">
    <w:name w:val="821D1E9584404CE284EED2AE4AAA8835"/>
  </w:style>
  <w:style w:type="paragraph" w:customStyle="1" w:styleId="20DFB1F003ED40EF9C9AE78D2833FC32">
    <w:name w:val="20DFB1F003ED40EF9C9AE78D2833FC32"/>
  </w:style>
  <w:style w:type="paragraph" w:customStyle="1" w:styleId="E217CB4C9D294B06B16AB0AD53B12621">
    <w:name w:val="E217CB4C9D294B06B16AB0AD53B1262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2019-03-16T00:00:00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DB0B76E-845A-4B59-AE31-CD692AEE1C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8A1B7D-F4F6-4913-924F-51CF6016E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Kế hoạch kinh doanh (Thiết kế màu đỏ).dotx</Template>
  <TotalTime>92</TotalTime>
  <Pages>7</Pages>
  <Words>464</Words>
  <Characters>2648</Characters>
  <Application>Microsoft Office Word</Application>
  <DocSecurity>0</DocSecurity>
  <Lines>22</Lines>
  <Paragraphs>6</Paragraphs>
  <ScaleCrop>false</ScaleCrop>
  <HeadingPairs>
    <vt:vector size="6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Web bán hàng online</vt:lpstr>
      <vt:lpstr/>
      <vt:lpstr>Executive Summary</vt:lpstr>
      <vt:lpstr>    Highlights</vt:lpstr>
      <vt:lpstr>    Objectives</vt:lpstr>
      <vt:lpstr>    Mission Statement</vt:lpstr>
      <vt:lpstr>    Keys to Success</vt:lpstr>
      <vt:lpstr>Description of Business</vt:lpstr>
      <vt:lpstr>    Company Ownership/Legal Entity</vt:lpstr>
      <vt:lpstr>    Location</vt:lpstr>
      <vt:lpstr>    Interior</vt:lpstr>
      <vt:lpstr>    Hours of Operation</vt:lpstr>
      <vt:lpstr>    Products and Services</vt:lpstr>
      <vt:lpstr>    Suppliers</vt:lpstr>
      <vt:lpstr>    Service</vt:lpstr>
      <vt:lpstr>    Manufacturing</vt:lpstr>
      <vt:lpstr>    Management</vt:lpstr>
      <vt:lpstr>    Financial Management</vt:lpstr>
      <vt:lpstr>    Start-Up/Acquisition Summary</vt:lpstr>
      <vt:lpstr>Marketing</vt:lpstr>
      <vt:lpstr>    Market Analysis</vt:lpstr>
      <vt:lpstr>    Market Segmentation</vt:lpstr>
      <vt:lpstr>    Competition</vt:lpstr>
      <vt:lpstr>    Pricing</vt:lpstr>
      <vt:lpstr>        Advertising and Promotion</vt:lpstr>
      <vt:lpstr>        Strategy and Implementation</vt:lpstr>
      <vt:lpstr>Appendix</vt:lpstr>
      <vt:lpstr>    Start-Up Expenses</vt:lpstr>
      <vt:lpstr>    Determining Start-Up Capital</vt:lpstr>
      <vt:lpstr>    Cash Flow</vt:lpstr>
      <vt:lpstr>    Income Projection Statement</vt:lpstr>
      <vt:lpstr>    Profit and Loss Statement</vt:lpstr>
      <vt:lpstr>        Profit and Loss, Budget vs. Actual: (&lt;[Starting Month, Year]&gt;—&lt;[Ending Month, Ye</vt:lpstr>
      <vt:lpstr>    Balance Sheet</vt:lpstr>
      <vt:lpstr>    Sales Forecast</vt:lpstr>
      <vt:lpstr>    Milestones</vt:lpstr>
      <vt:lpstr>    Break-Even Analysis</vt:lpstr>
      <vt:lpstr>    Miscellaneous Documents</vt:lpstr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bán hàng online</dc:title>
  <dc:subject>Nhóm 32 – Thực tập công nghệ phần mềm – CO3055</dc:subject>
  <dc:creator>大鯨</dc:creator>
  <cp:keywords/>
  <dc:description/>
  <cp:lastModifiedBy>雨 時</cp:lastModifiedBy>
  <cp:revision>4</cp:revision>
  <cp:lastPrinted>2019-03-16T15:51:00Z</cp:lastPrinted>
  <dcterms:created xsi:type="dcterms:W3CDTF">2019-03-22T17:03:00Z</dcterms:created>
  <dcterms:modified xsi:type="dcterms:W3CDTF">2019-03-23T00:24:00Z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